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AA96E5" w14:textId="038C1283" w:rsidR="009404A6" w:rsidRPr="00397BEA" w:rsidRDefault="00C25AC2" w:rsidP="007449C7">
      <w:pPr>
        <w:pStyle w:val="Title"/>
        <w:jc w:val="center"/>
        <w:rPr>
          <w:color w:val="auto"/>
        </w:rPr>
      </w:pPr>
      <w:r>
        <w:t>‍</w:t>
      </w:r>
      <w:sdt>
        <w:sdtPr>
          <w:rPr>
            <w:color w:val="auto"/>
            <w:sz w:val="36"/>
            <w:szCs w:val="36"/>
          </w:rPr>
          <w:alias w:val="Your Name"/>
          <w:tag w:val=""/>
          <w:id w:val="1246310863"/>
          <w:placeholder>
            <w:docPart w:val="9FEACFC0DA5B4135B5CAB3474C51C41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C61CB8">
            <w:rPr>
              <w:color w:val="auto"/>
              <w:sz w:val="36"/>
              <w:szCs w:val="36"/>
            </w:rPr>
            <w:t>Delosh, Jason</w:t>
          </w:r>
        </w:sdtContent>
      </w:sdt>
    </w:p>
    <w:p w14:paraId="1D6BA224" w14:textId="4CEA511A" w:rsidR="009404A6" w:rsidRPr="00397BEA" w:rsidRDefault="00513EA7" w:rsidP="007449C7">
      <w:pPr>
        <w:jc w:val="center"/>
        <w:rPr>
          <w:color w:val="auto"/>
        </w:rPr>
      </w:pPr>
      <w:sdt>
        <w:sdtPr>
          <w:rPr>
            <w:color w:val="auto"/>
          </w:rPr>
          <w:alias w:val="Address"/>
          <w:tag w:val=""/>
          <w:id w:val="-593780209"/>
          <w:placeholder>
            <w:docPart w:val="2DD7CF6DC1434E74BB52A7957DC9323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C61CB8">
            <w:rPr>
              <w:color w:val="auto"/>
            </w:rPr>
            <w:t>Durham, NC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Telephone"/>
          <w:tag w:val=""/>
          <w:id w:val="-1416317146"/>
          <w:placeholder>
            <w:docPart w:val="730E36D24C674CF7B352FE14CF0560FB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C61CB8">
            <w:rPr>
              <w:color w:val="auto"/>
            </w:rPr>
            <w:t>336-512-3038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Email"/>
          <w:tag w:val=""/>
          <w:id w:val="-391963670"/>
          <w:placeholder>
            <w:docPart w:val="A7A43B7DD2314B84896D4465ACD17BCA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C61CB8">
            <w:rPr>
              <w:color w:val="auto"/>
            </w:rPr>
            <w:t>delos001@gmail.com</w:t>
          </w:r>
        </w:sdtContent>
      </w:sdt>
    </w:p>
    <w:p w14:paraId="4537F57A" w14:textId="77777777" w:rsidR="003C60AD" w:rsidRDefault="007449C7" w:rsidP="003C60AD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Summary</w:t>
      </w:r>
    </w:p>
    <w:p w14:paraId="0780F61B" w14:textId="68628AA8" w:rsidR="003C60AD" w:rsidRDefault="009A00B2" w:rsidP="003C60AD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0"/>
        </w:rPr>
      </w:pPr>
      <w:r>
        <w:rPr>
          <w:b w:val="0"/>
          <w:bCs w:val="0"/>
          <w:caps w:val="0"/>
          <w:color w:val="auto"/>
          <w:sz w:val="20"/>
        </w:rPr>
        <w:t>Data scientist</w:t>
      </w:r>
      <w:r w:rsidR="001B41EA">
        <w:rPr>
          <w:b w:val="0"/>
          <w:bCs w:val="0"/>
          <w:caps w:val="0"/>
          <w:color w:val="auto"/>
          <w:sz w:val="20"/>
        </w:rPr>
        <w:t>,</w:t>
      </w:r>
      <w:r w:rsidR="00FD5DB4">
        <w:rPr>
          <w:b w:val="0"/>
          <w:bCs w:val="0"/>
          <w:caps w:val="0"/>
          <w:color w:val="auto"/>
          <w:sz w:val="20"/>
        </w:rPr>
        <w:t xml:space="preserve"> </w:t>
      </w:r>
      <w:r w:rsidR="00C559E4" w:rsidRPr="00C559E4">
        <w:rPr>
          <w:b w:val="0"/>
          <w:bCs w:val="0"/>
          <w:caps w:val="0"/>
          <w:color w:val="auto"/>
          <w:sz w:val="20"/>
        </w:rPr>
        <w:t>CAPM c</w:t>
      </w:r>
      <w:r w:rsidR="007E3C8D">
        <w:rPr>
          <w:b w:val="0"/>
          <w:bCs w:val="0"/>
          <w:caps w:val="0"/>
          <w:color w:val="auto"/>
          <w:sz w:val="20"/>
        </w:rPr>
        <w:t>ertified project manager</w:t>
      </w:r>
      <w:r w:rsidR="00FD5DB4">
        <w:rPr>
          <w:b w:val="0"/>
          <w:bCs w:val="0"/>
          <w:caps w:val="0"/>
          <w:color w:val="auto"/>
          <w:sz w:val="20"/>
        </w:rPr>
        <w:t xml:space="preserve"> and Lean Six Sigma </w:t>
      </w:r>
      <w:r w:rsidR="001724B4">
        <w:rPr>
          <w:b w:val="0"/>
          <w:bCs w:val="0"/>
          <w:caps w:val="0"/>
          <w:color w:val="auto"/>
          <w:sz w:val="20"/>
        </w:rPr>
        <w:t>t</w:t>
      </w:r>
      <w:r w:rsidR="00FD5DB4">
        <w:rPr>
          <w:b w:val="0"/>
          <w:bCs w:val="0"/>
          <w:caps w:val="0"/>
          <w:color w:val="auto"/>
          <w:sz w:val="20"/>
        </w:rPr>
        <w:t>rained.</w:t>
      </w:r>
      <w:r w:rsidR="007E3C8D">
        <w:rPr>
          <w:b w:val="0"/>
          <w:bCs w:val="0"/>
          <w:caps w:val="0"/>
          <w:color w:val="auto"/>
          <w:sz w:val="20"/>
        </w:rPr>
        <w:t xml:space="preserve"> </w:t>
      </w:r>
      <w:r w:rsidR="00FD5DB4">
        <w:rPr>
          <w:b w:val="0"/>
          <w:bCs w:val="0"/>
          <w:caps w:val="0"/>
          <w:color w:val="auto"/>
          <w:sz w:val="20"/>
        </w:rPr>
        <w:t>O</w:t>
      </w:r>
      <w:r w:rsidR="003A25C9">
        <w:rPr>
          <w:b w:val="0"/>
          <w:bCs w:val="0"/>
          <w:caps w:val="0"/>
          <w:color w:val="auto"/>
          <w:sz w:val="20"/>
        </w:rPr>
        <w:t xml:space="preserve">ver 20 years </w:t>
      </w:r>
      <w:r w:rsidR="003C3C55">
        <w:rPr>
          <w:b w:val="0"/>
          <w:bCs w:val="0"/>
          <w:caps w:val="0"/>
          <w:color w:val="auto"/>
          <w:sz w:val="20"/>
        </w:rPr>
        <w:t>within</w:t>
      </w:r>
      <w:r w:rsidR="003A25C9">
        <w:rPr>
          <w:b w:val="0"/>
          <w:bCs w:val="0"/>
          <w:caps w:val="0"/>
          <w:color w:val="auto"/>
          <w:sz w:val="20"/>
        </w:rPr>
        <w:t xml:space="preserve"> </w:t>
      </w:r>
      <w:r w:rsidR="006F68F4">
        <w:rPr>
          <w:b w:val="0"/>
          <w:bCs w:val="0"/>
          <w:caps w:val="0"/>
          <w:color w:val="auto"/>
          <w:sz w:val="20"/>
        </w:rPr>
        <w:t xml:space="preserve">biopharmaceutical and </w:t>
      </w:r>
      <w:r w:rsidR="003A25C9">
        <w:rPr>
          <w:b w:val="0"/>
          <w:bCs w:val="0"/>
          <w:caps w:val="0"/>
          <w:color w:val="auto"/>
          <w:sz w:val="20"/>
        </w:rPr>
        <w:t xml:space="preserve">healthcare </w:t>
      </w:r>
      <w:r w:rsidR="003C3C55">
        <w:rPr>
          <w:b w:val="0"/>
          <w:bCs w:val="0"/>
          <w:caps w:val="0"/>
          <w:color w:val="auto"/>
          <w:sz w:val="20"/>
        </w:rPr>
        <w:t>industr</w:t>
      </w:r>
      <w:r w:rsidR="006F68F4">
        <w:rPr>
          <w:b w:val="0"/>
          <w:bCs w:val="0"/>
          <w:caps w:val="0"/>
          <w:color w:val="auto"/>
          <w:sz w:val="20"/>
        </w:rPr>
        <w:t>ies</w:t>
      </w:r>
      <w:r w:rsidR="009B6287">
        <w:rPr>
          <w:b w:val="0"/>
          <w:bCs w:val="0"/>
          <w:caps w:val="0"/>
          <w:color w:val="auto"/>
          <w:sz w:val="20"/>
        </w:rPr>
        <w:t xml:space="preserve"> that include</w:t>
      </w:r>
      <w:r w:rsidR="005E1951">
        <w:rPr>
          <w:b w:val="0"/>
          <w:bCs w:val="0"/>
          <w:caps w:val="0"/>
          <w:color w:val="auto"/>
          <w:sz w:val="20"/>
        </w:rPr>
        <w:t>s</w:t>
      </w:r>
      <w:r w:rsidR="009B6287">
        <w:rPr>
          <w:b w:val="0"/>
          <w:bCs w:val="0"/>
          <w:caps w:val="0"/>
          <w:color w:val="auto"/>
          <w:sz w:val="20"/>
        </w:rPr>
        <w:t xml:space="preserve"> c</w:t>
      </w:r>
      <w:r w:rsidR="005327FD">
        <w:rPr>
          <w:b w:val="0"/>
          <w:bCs w:val="0"/>
          <w:caps w:val="0"/>
          <w:color w:val="auto"/>
          <w:sz w:val="20"/>
        </w:rPr>
        <w:t>ontributing role</w:t>
      </w:r>
      <w:r w:rsidR="009B6287">
        <w:rPr>
          <w:b w:val="0"/>
          <w:bCs w:val="0"/>
          <w:caps w:val="0"/>
          <w:color w:val="auto"/>
          <w:sz w:val="20"/>
        </w:rPr>
        <w:t>s</w:t>
      </w:r>
      <w:r w:rsidR="005327FD">
        <w:rPr>
          <w:b w:val="0"/>
          <w:bCs w:val="0"/>
          <w:caps w:val="0"/>
          <w:color w:val="auto"/>
          <w:sz w:val="20"/>
        </w:rPr>
        <w:t xml:space="preserve"> in executing and designing risk-based-monitoring</w:t>
      </w:r>
      <w:r w:rsidR="000F0CDD">
        <w:rPr>
          <w:b w:val="0"/>
          <w:bCs w:val="0"/>
          <w:caps w:val="0"/>
          <w:color w:val="auto"/>
          <w:sz w:val="20"/>
        </w:rPr>
        <w:t xml:space="preserve"> capabilities.</w:t>
      </w:r>
      <w:r w:rsidR="00964D45">
        <w:rPr>
          <w:b w:val="0"/>
          <w:bCs w:val="0"/>
          <w:caps w:val="0"/>
          <w:color w:val="auto"/>
          <w:sz w:val="20"/>
        </w:rPr>
        <w:t xml:space="preserve"> </w:t>
      </w:r>
      <w:r w:rsidR="00C66E6D">
        <w:rPr>
          <w:b w:val="0"/>
          <w:bCs w:val="0"/>
          <w:caps w:val="0"/>
          <w:color w:val="auto"/>
          <w:sz w:val="20"/>
        </w:rPr>
        <w:t>Industry and</w:t>
      </w:r>
      <w:r w:rsidR="00EC63E7">
        <w:rPr>
          <w:b w:val="0"/>
          <w:bCs w:val="0"/>
          <w:caps w:val="0"/>
          <w:color w:val="auto"/>
          <w:sz w:val="20"/>
        </w:rPr>
        <w:t>/or</w:t>
      </w:r>
      <w:r w:rsidR="00C66E6D">
        <w:rPr>
          <w:b w:val="0"/>
          <w:bCs w:val="0"/>
          <w:caps w:val="0"/>
          <w:color w:val="auto"/>
          <w:sz w:val="20"/>
        </w:rPr>
        <w:t xml:space="preserve"> academic experience </w:t>
      </w:r>
      <w:r w:rsidR="005D5864">
        <w:rPr>
          <w:b w:val="0"/>
          <w:bCs w:val="0"/>
          <w:caps w:val="0"/>
          <w:color w:val="auto"/>
          <w:sz w:val="20"/>
        </w:rPr>
        <w:t>using</w:t>
      </w:r>
      <w:r w:rsidR="00C66E6D">
        <w:rPr>
          <w:b w:val="0"/>
          <w:bCs w:val="0"/>
          <w:caps w:val="0"/>
          <w:color w:val="auto"/>
          <w:sz w:val="20"/>
        </w:rPr>
        <w:t xml:space="preserve"> multiple </w:t>
      </w:r>
      <w:r w:rsidR="003112A9">
        <w:rPr>
          <w:b w:val="0"/>
          <w:bCs w:val="0"/>
          <w:caps w:val="0"/>
          <w:color w:val="auto"/>
          <w:sz w:val="20"/>
        </w:rPr>
        <w:t xml:space="preserve">programming languages (R, Python, SAS, </w:t>
      </w:r>
      <w:r w:rsidR="00EF3A12">
        <w:rPr>
          <w:b w:val="0"/>
          <w:bCs w:val="0"/>
          <w:caps w:val="0"/>
          <w:color w:val="auto"/>
          <w:sz w:val="20"/>
        </w:rPr>
        <w:t xml:space="preserve">SQL, </w:t>
      </w:r>
      <w:r w:rsidR="003112A9">
        <w:rPr>
          <w:b w:val="0"/>
          <w:bCs w:val="0"/>
          <w:caps w:val="0"/>
          <w:color w:val="auto"/>
          <w:sz w:val="20"/>
        </w:rPr>
        <w:t xml:space="preserve">VBA) </w:t>
      </w:r>
      <w:r w:rsidR="00C8501B">
        <w:rPr>
          <w:b w:val="0"/>
          <w:bCs w:val="0"/>
          <w:caps w:val="0"/>
          <w:color w:val="auto"/>
          <w:sz w:val="20"/>
        </w:rPr>
        <w:t>and</w:t>
      </w:r>
      <w:r w:rsidR="003112A9">
        <w:rPr>
          <w:b w:val="0"/>
          <w:bCs w:val="0"/>
          <w:caps w:val="0"/>
          <w:color w:val="auto"/>
          <w:sz w:val="20"/>
        </w:rPr>
        <w:t xml:space="preserve"> </w:t>
      </w:r>
      <w:r w:rsidR="009C5D1D">
        <w:rPr>
          <w:b w:val="0"/>
          <w:bCs w:val="0"/>
          <w:caps w:val="0"/>
          <w:color w:val="auto"/>
          <w:sz w:val="20"/>
        </w:rPr>
        <w:t xml:space="preserve">data </w:t>
      </w:r>
      <w:r w:rsidR="00297F97">
        <w:rPr>
          <w:b w:val="0"/>
          <w:bCs w:val="0"/>
          <w:caps w:val="0"/>
          <w:color w:val="auto"/>
          <w:sz w:val="20"/>
        </w:rPr>
        <w:t xml:space="preserve">visualization software (Spotfire, Tableau).  </w:t>
      </w:r>
      <w:r w:rsidR="00B03195">
        <w:rPr>
          <w:b w:val="0"/>
          <w:bCs w:val="0"/>
          <w:caps w:val="0"/>
          <w:color w:val="auto"/>
          <w:sz w:val="20"/>
        </w:rPr>
        <w:t>Machine</w:t>
      </w:r>
      <w:r w:rsidR="005C1EC1">
        <w:rPr>
          <w:b w:val="0"/>
          <w:bCs w:val="0"/>
          <w:caps w:val="0"/>
          <w:color w:val="auto"/>
          <w:sz w:val="20"/>
        </w:rPr>
        <w:t xml:space="preserve"> learning experience includes </w:t>
      </w:r>
      <w:r w:rsidR="001D6060">
        <w:rPr>
          <w:b w:val="0"/>
          <w:bCs w:val="0"/>
          <w:caps w:val="0"/>
          <w:color w:val="auto"/>
          <w:sz w:val="20"/>
        </w:rPr>
        <w:t xml:space="preserve">various </w:t>
      </w:r>
      <w:r w:rsidR="005C1EC1">
        <w:rPr>
          <w:b w:val="0"/>
          <w:bCs w:val="0"/>
          <w:caps w:val="0"/>
          <w:color w:val="auto"/>
          <w:sz w:val="20"/>
        </w:rPr>
        <w:t>supervised and unsupervised learning</w:t>
      </w:r>
      <w:r w:rsidR="001D337D">
        <w:rPr>
          <w:b w:val="0"/>
          <w:bCs w:val="0"/>
          <w:caps w:val="0"/>
          <w:color w:val="auto"/>
          <w:sz w:val="20"/>
        </w:rPr>
        <w:t xml:space="preserve"> methods</w:t>
      </w:r>
      <w:r w:rsidR="005C1EC1">
        <w:rPr>
          <w:b w:val="0"/>
          <w:bCs w:val="0"/>
          <w:caps w:val="0"/>
          <w:color w:val="auto"/>
          <w:sz w:val="20"/>
        </w:rPr>
        <w:t xml:space="preserve">, </w:t>
      </w:r>
      <w:r w:rsidR="002F73AC">
        <w:rPr>
          <w:b w:val="0"/>
          <w:bCs w:val="0"/>
          <w:caps w:val="0"/>
          <w:color w:val="auto"/>
          <w:sz w:val="20"/>
        </w:rPr>
        <w:t xml:space="preserve">exploratory data analysis, </w:t>
      </w:r>
      <w:r w:rsidR="007F6EE9">
        <w:rPr>
          <w:b w:val="0"/>
          <w:bCs w:val="0"/>
          <w:caps w:val="0"/>
          <w:color w:val="auto"/>
          <w:sz w:val="20"/>
        </w:rPr>
        <w:t xml:space="preserve">simulation and optimization, </w:t>
      </w:r>
      <w:r w:rsidR="005C1EC1">
        <w:rPr>
          <w:b w:val="0"/>
          <w:bCs w:val="0"/>
          <w:caps w:val="0"/>
          <w:color w:val="auto"/>
          <w:sz w:val="20"/>
        </w:rPr>
        <w:t>time-series analysis, natural language processing.</w:t>
      </w:r>
    </w:p>
    <w:p w14:paraId="796E2047" w14:textId="77777777" w:rsidR="0048012F" w:rsidRPr="00397BEA" w:rsidRDefault="0048012F" w:rsidP="00C559E4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Education</w:t>
      </w:r>
    </w:p>
    <w:p w14:paraId="10D94606" w14:textId="7615719C" w:rsidR="00B329E4" w:rsidRPr="00397BEA" w:rsidRDefault="00B329E4" w:rsidP="00B329E4">
      <w:pPr>
        <w:pStyle w:val="SectionHeading"/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MS, </w:t>
      </w:r>
      <w:r w:rsidR="009161F4">
        <w:rPr>
          <w:color w:val="auto"/>
          <w:sz w:val="20"/>
        </w:rPr>
        <w:t>Data Science</w:t>
      </w:r>
      <w:r w:rsidR="007B02BF">
        <w:rPr>
          <w:color w:val="auto"/>
          <w:sz w:val="20"/>
        </w:rPr>
        <w:t>,</w:t>
      </w:r>
      <w:r w:rsidR="009161F4">
        <w:rPr>
          <w:color w:val="auto"/>
          <w:sz w:val="20"/>
        </w:rPr>
        <w:t xml:space="preserve"> Analytics and </w:t>
      </w:r>
      <w:r w:rsidR="008C04C1">
        <w:rPr>
          <w:color w:val="auto"/>
          <w:sz w:val="20"/>
        </w:rPr>
        <w:t xml:space="preserve">Predictive </w:t>
      </w:r>
      <w:r w:rsidR="009161F4">
        <w:rPr>
          <w:color w:val="auto"/>
          <w:sz w:val="20"/>
        </w:rPr>
        <w:t xml:space="preserve">Modeling </w:t>
      </w:r>
      <w:r w:rsidRPr="00397BEA">
        <w:rPr>
          <w:color w:val="auto"/>
          <w:sz w:val="20"/>
        </w:rPr>
        <w:t>|</w:t>
      </w:r>
      <w:r>
        <w:rPr>
          <w:color w:val="auto"/>
          <w:sz w:val="20"/>
        </w:rPr>
        <w:t xml:space="preserve"> </w:t>
      </w:r>
      <w:r w:rsidRPr="003C74FC">
        <w:rPr>
          <w:b w:val="0"/>
          <w:color w:val="auto"/>
          <w:sz w:val="20"/>
        </w:rPr>
        <w:t>N</w:t>
      </w:r>
      <w:r w:rsidR="003C74FC" w:rsidRPr="003C74FC">
        <w:rPr>
          <w:b w:val="0"/>
          <w:color w:val="auto"/>
          <w:sz w:val="20"/>
        </w:rPr>
        <w:t xml:space="preserve">orthwestern University, Chicago, IL | </w:t>
      </w:r>
      <w:r w:rsidR="009C4002">
        <w:rPr>
          <w:b w:val="0"/>
          <w:color w:val="auto"/>
          <w:sz w:val="20"/>
        </w:rPr>
        <w:t>201</w:t>
      </w:r>
      <w:r w:rsidR="001C5847">
        <w:rPr>
          <w:b w:val="0"/>
          <w:color w:val="auto"/>
          <w:sz w:val="20"/>
        </w:rPr>
        <w:t>9</w:t>
      </w:r>
    </w:p>
    <w:p w14:paraId="7A5FFBF7" w14:textId="77777777" w:rsidR="0048012F" w:rsidRPr="003C74FC" w:rsidRDefault="003C74FC" w:rsidP="0048012F">
      <w:pPr>
        <w:pStyle w:val="SectionHeading"/>
        <w:spacing w:before="0" w:after="0"/>
        <w:rPr>
          <w:b w:val="0"/>
          <w:color w:val="auto"/>
          <w:sz w:val="20"/>
        </w:rPr>
      </w:pPr>
      <w:r>
        <w:rPr>
          <w:color w:val="auto"/>
          <w:sz w:val="20"/>
        </w:rPr>
        <w:t>MBA, Project Management</w:t>
      </w:r>
      <w:r w:rsidR="0048012F" w:rsidRPr="00397BEA">
        <w:rPr>
          <w:color w:val="auto"/>
          <w:sz w:val="20"/>
        </w:rPr>
        <w:t> | </w:t>
      </w:r>
      <w:r w:rsidR="0048012F" w:rsidRPr="003C74FC">
        <w:rPr>
          <w:b w:val="0"/>
          <w:color w:val="auto"/>
          <w:sz w:val="20"/>
        </w:rPr>
        <w:t>Fl</w:t>
      </w:r>
      <w:r w:rsidR="00B329E4" w:rsidRPr="003C74FC">
        <w:rPr>
          <w:b w:val="0"/>
          <w:color w:val="auto"/>
          <w:sz w:val="20"/>
        </w:rPr>
        <w:t>orida Institute of Technology</w:t>
      </w:r>
      <w:r w:rsidRPr="003C74FC">
        <w:rPr>
          <w:b w:val="0"/>
          <w:color w:val="auto"/>
          <w:sz w:val="20"/>
        </w:rPr>
        <w:t>, Melbourne, FL | 2014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761669774"/>
      </w:sdtPr>
      <w:sdtEndPr>
        <w:rPr>
          <w:rFonts w:asciiTheme="majorHAnsi" w:eastAsiaTheme="majorEastAsia" w:hAnsiTheme="majorHAnsi" w:cstheme="majorBidi"/>
          <w:bCs/>
          <w:caps w:val="0"/>
          <w:sz w:val="24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447442685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4"/>
            </w:rPr>
          </w:sdtEndPr>
          <w:sdtContent>
            <w:p w14:paraId="1C5110FD" w14:textId="6CDCADA0" w:rsidR="0048012F" w:rsidRPr="00381CA4" w:rsidRDefault="003C74FC" w:rsidP="003C74FC">
              <w:pPr>
                <w:pStyle w:val="SectionHeading"/>
                <w:spacing w:before="0" w:after="0"/>
                <w:rPr>
                  <w:b w:val="0"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BA, Chemistry, Biology</w:t>
              </w:r>
              <w:r w:rsidR="0048012F" w:rsidRPr="00397BEA">
                <w:rPr>
                  <w:color w:val="auto"/>
                  <w:sz w:val="20"/>
                </w:rPr>
                <w:t> |</w:t>
              </w:r>
              <w:r>
                <w:rPr>
                  <w:color w:val="auto"/>
                  <w:sz w:val="20"/>
                </w:rPr>
                <w:t xml:space="preserve"> </w:t>
              </w:r>
              <w:r w:rsidR="0048012F" w:rsidRPr="003C74FC">
                <w:rPr>
                  <w:b w:val="0"/>
                  <w:color w:val="auto"/>
                  <w:sz w:val="20"/>
                </w:rPr>
                <w:t xml:space="preserve">University of </w:t>
              </w:r>
              <w:r w:rsidRPr="003C74FC">
                <w:rPr>
                  <w:b w:val="0"/>
                  <w:color w:val="auto"/>
                  <w:sz w:val="20"/>
                </w:rPr>
                <w:t>North Carolina, Chapel Hill, NC | 2007 </w:t>
              </w:r>
            </w:p>
          </w:sdtContent>
        </w:sdt>
      </w:sdtContent>
    </w:sdt>
    <w:p w14:paraId="6EE0B849" w14:textId="5B1CBF40" w:rsidR="00CF2545" w:rsidRDefault="00CF2545" w:rsidP="008B4670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Experience</w:t>
      </w:r>
    </w:p>
    <w:p w14:paraId="0E15FF8D" w14:textId="334CD7C0" w:rsidR="00715353" w:rsidRPr="00E32EA0" w:rsidRDefault="00715353" w:rsidP="00715353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Clinical Data </w:t>
      </w:r>
      <w:r w:rsidR="00D92978">
        <w:rPr>
          <w:color w:val="auto"/>
          <w:sz w:val="20"/>
        </w:rPr>
        <w:t>Analyst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>Ju</w:t>
      </w:r>
      <w:r w:rsidR="00D92978">
        <w:rPr>
          <w:b w:val="0"/>
          <w:i/>
          <w:color w:val="auto"/>
          <w:sz w:val="20"/>
        </w:rPr>
        <w:t>n</w:t>
      </w:r>
      <w:r>
        <w:rPr>
          <w:b w:val="0"/>
          <w:i/>
          <w:color w:val="auto"/>
          <w:sz w:val="20"/>
        </w:rPr>
        <w:t xml:space="preserve"> 201</w:t>
      </w:r>
      <w:r w:rsidR="00D92978">
        <w:rPr>
          <w:b w:val="0"/>
          <w:i/>
          <w:color w:val="auto"/>
          <w:sz w:val="20"/>
        </w:rPr>
        <w:t>9</w:t>
      </w:r>
      <w:r w:rsidRPr="00534344">
        <w:rPr>
          <w:b w:val="0"/>
          <w:i/>
          <w:color w:val="auto"/>
          <w:sz w:val="20"/>
        </w:rPr>
        <w:t xml:space="preserve"> – Present</w:t>
      </w:r>
    </w:p>
    <w:p w14:paraId="7CF985C8" w14:textId="39EBEC8A" w:rsidR="00715353" w:rsidRDefault="00CD1B92" w:rsidP="00715353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Clinical Solutions Group contract to Abbvie</w:t>
      </w:r>
      <w:r w:rsidR="00715353" w:rsidRPr="00E32EA0">
        <w:rPr>
          <w:i/>
          <w:color w:val="auto"/>
          <w:sz w:val="20"/>
        </w:rPr>
        <w:t xml:space="preserve"> | </w:t>
      </w:r>
      <w:r w:rsidR="00715353">
        <w:rPr>
          <w:i/>
          <w:color w:val="auto"/>
          <w:sz w:val="20"/>
        </w:rPr>
        <w:t>Raleigh</w:t>
      </w:r>
      <w:r w:rsidR="00715353" w:rsidRPr="00E32EA0">
        <w:rPr>
          <w:i/>
          <w:color w:val="auto"/>
          <w:sz w:val="20"/>
        </w:rPr>
        <w:t>, NC </w:t>
      </w:r>
    </w:p>
    <w:p w14:paraId="164F04FC" w14:textId="3810333C" w:rsidR="002A7172" w:rsidRDefault="00715353" w:rsidP="00932266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 xml:space="preserve">Develop </w:t>
      </w:r>
      <w:r w:rsidR="0064092F">
        <w:rPr>
          <w:color w:val="auto"/>
          <w:sz w:val="20"/>
        </w:rPr>
        <w:t xml:space="preserve">R scripts </w:t>
      </w:r>
      <w:r w:rsidR="00523D94">
        <w:rPr>
          <w:color w:val="auto"/>
          <w:sz w:val="20"/>
        </w:rPr>
        <w:t xml:space="preserve">and customize Spotfire dashboard templates to support remote </w:t>
      </w:r>
      <w:r w:rsidR="00DC0614">
        <w:rPr>
          <w:color w:val="auto"/>
          <w:sz w:val="20"/>
        </w:rPr>
        <w:t>data review</w:t>
      </w:r>
      <w:r w:rsidR="007C5DF7">
        <w:rPr>
          <w:color w:val="auto"/>
          <w:sz w:val="20"/>
        </w:rPr>
        <w:t xml:space="preserve"> by various clinical team roles</w:t>
      </w:r>
      <w:r w:rsidR="00AE7796">
        <w:rPr>
          <w:color w:val="auto"/>
          <w:sz w:val="20"/>
        </w:rPr>
        <w:t xml:space="preserve"> in accordance with </w:t>
      </w:r>
      <w:r w:rsidR="0071465B">
        <w:rPr>
          <w:color w:val="auto"/>
          <w:sz w:val="20"/>
        </w:rPr>
        <w:t>organizational risk-based monitoring model</w:t>
      </w:r>
    </w:p>
    <w:p w14:paraId="608A61DB" w14:textId="0D8D4BAB" w:rsidR="00915A0C" w:rsidRDefault="00915A0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Author dashboard test scripts and perform </w:t>
      </w:r>
      <w:r w:rsidR="00F9287A">
        <w:rPr>
          <w:color w:val="auto"/>
          <w:sz w:val="20"/>
        </w:rPr>
        <w:t>validation testing</w:t>
      </w:r>
    </w:p>
    <w:p w14:paraId="401BA779" w14:textId="426BA133" w:rsidR="0071465B" w:rsidRDefault="00571D0A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Lead development </w:t>
      </w:r>
      <w:r w:rsidR="0071465B">
        <w:rPr>
          <w:color w:val="auto"/>
          <w:sz w:val="20"/>
        </w:rPr>
        <w:t xml:space="preserve">of integrated data review plan to align </w:t>
      </w:r>
      <w:r w:rsidR="00682430">
        <w:rPr>
          <w:color w:val="auto"/>
          <w:sz w:val="20"/>
        </w:rPr>
        <w:t>data reviews across multiple functional areas</w:t>
      </w:r>
    </w:p>
    <w:p w14:paraId="2B1A6A85" w14:textId="4416269E" w:rsidR="00571D0A" w:rsidRDefault="005F3784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Evaluate </w:t>
      </w:r>
      <w:r w:rsidR="009274D8">
        <w:rPr>
          <w:color w:val="auto"/>
          <w:sz w:val="20"/>
        </w:rPr>
        <w:t xml:space="preserve">impact of </w:t>
      </w:r>
      <w:r>
        <w:rPr>
          <w:color w:val="auto"/>
          <w:sz w:val="20"/>
        </w:rPr>
        <w:t>post</w:t>
      </w:r>
      <w:r w:rsidR="00CE1E96">
        <w:rPr>
          <w:color w:val="auto"/>
          <w:sz w:val="20"/>
        </w:rPr>
        <w:t>-</w:t>
      </w:r>
      <w:r>
        <w:rPr>
          <w:color w:val="auto"/>
          <w:sz w:val="20"/>
        </w:rPr>
        <w:t xml:space="preserve">production EDC and IRT changes </w:t>
      </w:r>
      <w:r w:rsidR="009274D8">
        <w:rPr>
          <w:color w:val="auto"/>
          <w:sz w:val="20"/>
        </w:rPr>
        <w:t xml:space="preserve">on clinical dashboard </w:t>
      </w:r>
      <w:r w:rsidR="00CE1E96">
        <w:rPr>
          <w:color w:val="auto"/>
          <w:sz w:val="20"/>
        </w:rPr>
        <w:t>deliverables</w:t>
      </w:r>
    </w:p>
    <w:p w14:paraId="3B89728C" w14:textId="22C2205E" w:rsidR="001056FA" w:rsidRDefault="00897689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Collaborate with clinical and statistical team members to identify solutions for complex edit check</w:t>
      </w:r>
      <w:r w:rsidR="009A2309">
        <w:rPr>
          <w:color w:val="auto"/>
          <w:sz w:val="20"/>
        </w:rPr>
        <w:t>s</w:t>
      </w:r>
    </w:p>
    <w:p w14:paraId="2AB08BC2" w14:textId="1BDB1069" w:rsidR="00A050D9" w:rsidRDefault="00423C0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Key Risk Indicator subject matter expert</w:t>
      </w:r>
      <w:r w:rsidR="006B327B">
        <w:rPr>
          <w:color w:val="auto"/>
          <w:sz w:val="20"/>
        </w:rPr>
        <w:t xml:space="preserve"> team</w:t>
      </w:r>
      <w:r w:rsidR="00186721">
        <w:rPr>
          <w:color w:val="auto"/>
          <w:sz w:val="20"/>
        </w:rPr>
        <w:t xml:space="preserve"> (SME)</w:t>
      </w:r>
      <w:r>
        <w:rPr>
          <w:color w:val="auto"/>
          <w:sz w:val="20"/>
        </w:rPr>
        <w:t xml:space="preserve">: </w:t>
      </w:r>
      <w:r w:rsidR="00C41F35">
        <w:rPr>
          <w:color w:val="auto"/>
          <w:sz w:val="20"/>
        </w:rPr>
        <w:t xml:space="preserve">support training on KRI processes for </w:t>
      </w:r>
      <w:r w:rsidR="006B327B">
        <w:rPr>
          <w:color w:val="auto"/>
          <w:sz w:val="20"/>
        </w:rPr>
        <w:t>team members</w:t>
      </w:r>
      <w:r w:rsidR="00593B9B">
        <w:rPr>
          <w:color w:val="auto"/>
          <w:sz w:val="20"/>
        </w:rPr>
        <w:t xml:space="preserve">, </w:t>
      </w:r>
      <w:r w:rsidR="00B93987">
        <w:rPr>
          <w:color w:val="auto"/>
          <w:sz w:val="20"/>
        </w:rPr>
        <w:t>and collaborate with SME team to address study specific challenge</w:t>
      </w:r>
      <w:r w:rsidR="003117EB">
        <w:rPr>
          <w:color w:val="auto"/>
          <w:sz w:val="20"/>
        </w:rPr>
        <w:t>s to KRI deployment</w:t>
      </w:r>
    </w:p>
    <w:p w14:paraId="75598189" w14:textId="46723EB8" w:rsidR="006B327B" w:rsidRDefault="006B327B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Remote Monitoring </w:t>
      </w:r>
      <w:r w:rsidR="00186721">
        <w:rPr>
          <w:color w:val="auto"/>
          <w:sz w:val="20"/>
        </w:rPr>
        <w:t>SME</w:t>
      </w:r>
      <w:r>
        <w:rPr>
          <w:color w:val="auto"/>
          <w:sz w:val="20"/>
        </w:rPr>
        <w:t xml:space="preserve"> team: support </w:t>
      </w:r>
      <w:r w:rsidR="00C015DF">
        <w:rPr>
          <w:color w:val="auto"/>
          <w:sz w:val="20"/>
        </w:rPr>
        <w:t xml:space="preserve">development of remote monitoring dashboard development, </w:t>
      </w:r>
      <w:r w:rsidR="0061585B">
        <w:rPr>
          <w:color w:val="auto"/>
          <w:sz w:val="20"/>
        </w:rPr>
        <w:t>controlled document development, and clinical team training and adoption.</w:t>
      </w:r>
      <w:r>
        <w:rPr>
          <w:color w:val="auto"/>
          <w:sz w:val="20"/>
        </w:rPr>
        <w:t xml:space="preserve"> </w:t>
      </w:r>
    </w:p>
    <w:p w14:paraId="75D1978E" w14:textId="3D116FAA" w:rsidR="003117EB" w:rsidRDefault="003117EB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Git Hub </w:t>
      </w:r>
      <w:r w:rsidR="00B10530">
        <w:rPr>
          <w:color w:val="auto"/>
          <w:sz w:val="20"/>
        </w:rPr>
        <w:t xml:space="preserve">SME </w:t>
      </w:r>
      <w:r w:rsidR="005C1E02">
        <w:rPr>
          <w:color w:val="auto"/>
          <w:sz w:val="20"/>
        </w:rPr>
        <w:t>team: lead the rol</w:t>
      </w:r>
      <w:r w:rsidR="00B10530">
        <w:rPr>
          <w:color w:val="auto"/>
          <w:sz w:val="20"/>
        </w:rPr>
        <w:t>l</w:t>
      </w:r>
      <w:r w:rsidR="005C1E02">
        <w:rPr>
          <w:color w:val="auto"/>
          <w:sz w:val="20"/>
        </w:rPr>
        <w:t xml:space="preserve"> out of functional group repository to include </w:t>
      </w:r>
      <w:r w:rsidR="00574845">
        <w:rPr>
          <w:color w:val="auto"/>
          <w:sz w:val="20"/>
        </w:rPr>
        <w:t>file structure, controlled documents, procedures, training and support</w:t>
      </w:r>
    </w:p>
    <w:p w14:paraId="5D5B4EB1" w14:textId="6821C5AF" w:rsidR="00682430" w:rsidRPr="00932266" w:rsidRDefault="00A050D9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Collaborate on new initiatives as requested</w:t>
      </w:r>
    </w:p>
    <w:p w14:paraId="5151F7C2" w14:textId="6F3E69A0" w:rsidR="00794A65" w:rsidRPr="00E32EA0" w:rsidRDefault="00794A65" w:rsidP="007E4D2E">
      <w:pPr>
        <w:pStyle w:val="SectionHeading"/>
        <w:tabs>
          <w:tab w:val="left" w:pos="7560"/>
        </w:tabs>
        <w:spacing w:before="240" w:after="0"/>
        <w:rPr>
          <w:color w:val="auto"/>
          <w:sz w:val="20"/>
        </w:rPr>
      </w:pPr>
      <w:r>
        <w:rPr>
          <w:color w:val="auto"/>
          <w:sz w:val="20"/>
        </w:rPr>
        <w:t xml:space="preserve">Clinical Data Scientist 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>Jul 2018</w:t>
      </w:r>
      <w:r w:rsidRPr="00534344">
        <w:rPr>
          <w:b w:val="0"/>
          <w:i/>
          <w:color w:val="auto"/>
          <w:sz w:val="20"/>
        </w:rPr>
        <w:t xml:space="preserve"> –</w:t>
      </w:r>
      <w:r w:rsidR="00D92978">
        <w:rPr>
          <w:b w:val="0"/>
          <w:i/>
          <w:color w:val="auto"/>
          <w:sz w:val="20"/>
        </w:rPr>
        <w:t>Jun 2019</w:t>
      </w:r>
    </w:p>
    <w:p w14:paraId="509AAA2A" w14:textId="40886C99" w:rsidR="00794A65" w:rsidRDefault="007B02BF" w:rsidP="00794A65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PRA</w:t>
      </w:r>
      <w:r w:rsidR="00794A65" w:rsidRPr="00E32EA0">
        <w:rPr>
          <w:i/>
          <w:color w:val="auto"/>
          <w:sz w:val="20"/>
        </w:rPr>
        <w:t xml:space="preserve"> | </w:t>
      </w:r>
      <w:r>
        <w:rPr>
          <w:i/>
          <w:color w:val="auto"/>
          <w:sz w:val="20"/>
        </w:rPr>
        <w:t>Raleigh</w:t>
      </w:r>
      <w:r w:rsidR="00794A65" w:rsidRPr="00E32EA0">
        <w:rPr>
          <w:i/>
          <w:color w:val="auto"/>
          <w:sz w:val="20"/>
        </w:rPr>
        <w:t>, NC </w:t>
      </w:r>
    </w:p>
    <w:p w14:paraId="7366C734" w14:textId="4C880272" w:rsidR="00947023" w:rsidRDefault="00947023" w:rsidP="00947023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>Develop</w:t>
      </w:r>
      <w:r w:rsidR="001A42FF">
        <w:rPr>
          <w:color w:val="auto"/>
          <w:sz w:val="20"/>
        </w:rPr>
        <w:t>ed</w:t>
      </w:r>
      <w:r w:rsidRPr="00904CFA">
        <w:rPr>
          <w:color w:val="auto"/>
          <w:sz w:val="20"/>
        </w:rPr>
        <w:t xml:space="preserve"> analytical report</w:t>
      </w:r>
      <w:r w:rsidR="00087F40">
        <w:rPr>
          <w:color w:val="auto"/>
          <w:sz w:val="20"/>
        </w:rPr>
        <w:t>ing capabilities</w:t>
      </w:r>
      <w:r w:rsidRPr="00904CFA">
        <w:rPr>
          <w:color w:val="auto"/>
          <w:sz w:val="20"/>
        </w:rPr>
        <w:t xml:space="preserve"> using </w:t>
      </w:r>
      <w:r>
        <w:rPr>
          <w:color w:val="auto"/>
          <w:sz w:val="20"/>
        </w:rPr>
        <w:t xml:space="preserve">available software and </w:t>
      </w:r>
      <w:r w:rsidRPr="00904CFA">
        <w:rPr>
          <w:color w:val="auto"/>
          <w:sz w:val="20"/>
        </w:rPr>
        <w:t>programming knowledge, e.g., SQL</w:t>
      </w:r>
    </w:p>
    <w:p w14:paraId="2D878F21" w14:textId="32ED1B38" w:rsidR="00292244" w:rsidRDefault="005A0575" w:rsidP="00961562">
      <w:pPr>
        <w:pStyle w:val="ListBullet"/>
        <w:tabs>
          <w:tab w:val="left" w:pos="7560"/>
        </w:tabs>
        <w:rPr>
          <w:color w:val="auto"/>
          <w:sz w:val="20"/>
        </w:rPr>
      </w:pPr>
      <w:r w:rsidRPr="005A0575">
        <w:rPr>
          <w:color w:val="auto"/>
          <w:sz w:val="20"/>
        </w:rPr>
        <w:t>Perform</w:t>
      </w:r>
      <w:r w:rsidR="001A42FF">
        <w:rPr>
          <w:color w:val="auto"/>
          <w:sz w:val="20"/>
        </w:rPr>
        <w:t>ed</w:t>
      </w:r>
      <w:r w:rsidRPr="005A0575">
        <w:rPr>
          <w:color w:val="auto"/>
          <w:sz w:val="20"/>
        </w:rPr>
        <w:t xml:space="preserve"> </w:t>
      </w:r>
      <w:r w:rsidR="00357C09">
        <w:rPr>
          <w:color w:val="auto"/>
          <w:sz w:val="20"/>
        </w:rPr>
        <w:t xml:space="preserve">exploratory analytical data analysis </w:t>
      </w:r>
      <w:r w:rsidR="006D7177">
        <w:rPr>
          <w:color w:val="auto"/>
          <w:sz w:val="20"/>
        </w:rPr>
        <w:t xml:space="preserve">and root cause analysis </w:t>
      </w:r>
      <w:r w:rsidR="00357C09">
        <w:rPr>
          <w:color w:val="auto"/>
          <w:sz w:val="20"/>
        </w:rPr>
        <w:t xml:space="preserve">on clinical and </w:t>
      </w:r>
      <w:r w:rsidR="00954138">
        <w:rPr>
          <w:color w:val="auto"/>
          <w:sz w:val="20"/>
        </w:rPr>
        <w:t>compliance data</w:t>
      </w:r>
    </w:p>
    <w:p w14:paraId="5F3DBF8F" w14:textId="3C990612" w:rsidR="006D7177" w:rsidRDefault="00951DF8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Identif</w:t>
      </w:r>
      <w:r w:rsidR="00F51AD8">
        <w:rPr>
          <w:color w:val="auto"/>
          <w:sz w:val="20"/>
        </w:rPr>
        <w:t>ied</w:t>
      </w:r>
      <w:r>
        <w:rPr>
          <w:color w:val="auto"/>
          <w:sz w:val="20"/>
        </w:rPr>
        <w:t xml:space="preserve"> trends</w:t>
      </w:r>
      <w:r w:rsidR="00B17E43">
        <w:rPr>
          <w:color w:val="auto"/>
          <w:sz w:val="20"/>
        </w:rPr>
        <w:t xml:space="preserve"> that may be indicative of process or compliance risk and escalate </w:t>
      </w:r>
      <w:r w:rsidR="00806503">
        <w:rPr>
          <w:color w:val="auto"/>
          <w:sz w:val="20"/>
        </w:rPr>
        <w:t>to project teams</w:t>
      </w:r>
    </w:p>
    <w:p w14:paraId="4CDAA840" w14:textId="67AB4EE8" w:rsidR="00AC740E" w:rsidRDefault="00AC740E" w:rsidP="00AC740E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 xml:space="preserve">Lead Analysis of Findings meetings </w:t>
      </w:r>
      <w:r w:rsidR="00E202A3">
        <w:rPr>
          <w:color w:val="auto"/>
          <w:sz w:val="20"/>
        </w:rPr>
        <w:t xml:space="preserve">to communicate </w:t>
      </w:r>
      <w:r w:rsidR="00FB4D92">
        <w:rPr>
          <w:color w:val="auto"/>
          <w:sz w:val="20"/>
        </w:rPr>
        <w:t>holistic summary of findings and overall risk</w:t>
      </w:r>
    </w:p>
    <w:p w14:paraId="187BE501" w14:textId="3EEA9D50" w:rsidR="0006693E" w:rsidRDefault="0006693E" w:rsidP="0006693E">
      <w:pPr>
        <w:pStyle w:val="ListBullet"/>
        <w:tabs>
          <w:tab w:val="left" w:pos="7560"/>
        </w:tabs>
        <w:rPr>
          <w:color w:val="auto"/>
          <w:sz w:val="20"/>
        </w:rPr>
      </w:pPr>
      <w:r w:rsidRPr="004425B0">
        <w:rPr>
          <w:color w:val="auto"/>
          <w:sz w:val="20"/>
        </w:rPr>
        <w:t>Document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Pr="004425B0">
        <w:rPr>
          <w:color w:val="auto"/>
          <w:sz w:val="20"/>
        </w:rPr>
        <w:t>review findings utilizing applicable systems, according to standard procedures</w:t>
      </w:r>
    </w:p>
    <w:p w14:paraId="49A1CB85" w14:textId="5F0995C4" w:rsidR="00891875" w:rsidRDefault="00891875" w:rsidP="0006693E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>Escalate project concerns such as out-of-scope tasks</w:t>
      </w:r>
      <w:r>
        <w:rPr>
          <w:color w:val="auto"/>
          <w:sz w:val="20"/>
        </w:rPr>
        <w:t xml:space="preserve"> and</w:t>
      </w:r>
      <w:r w:rsidRPr="00904CFA">
        <w:rPr>
          <w:color w:val="auto"/>
          <w:sz w:val="20"/>
        </w:rPr>
        <w:t xml:space="preserve"> at-risk project</w:t>
      </w:r>
    </w:p>
    <w:p w14:paraId="315ECF20" w14:textId="63036FF9" w:rsidR="005A0575" w:rsidRDefault="004425B0" w:rsidP="00961562">
      <w:pPr>
        <w:pStyle w:val="ListBullet"/>
        <w:tabs>
          <w:tab w:val="left" w:pos="7560"/>
        </w:tabs>
        <w:rPr>
          <w:color w:val="auto"/>
          <w:sz w:val="20"/>
        </w:rPr>
      </w:pPr>
      <w:r w:rsidRPr="00C34DE1"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 w:rsidRPr="00C34DE1">
        <w:rPr>
          <w:color w:val="auto"/>
          <w:sz w:val="20"/>
        </w:rPr>
        <w:t xml:space="preserve"> </w:t>
      </w:r>
      <w:r w:rsidR="004D542A">
        <w:rPr>
          <w:color w:val="auto"/>
          <w:sz w:val="20"/>
        </w:rPr>
        <w:t xml:space="preserve">subject matter expertise </w:t>
      </w:r>
      <w:r w:rsidRPr="00C34DE1">
        <w:rPr>
          <w:color w:val="auto"/>
          <w:sz w:val="20"/>
        </w:rPr>
        <w:t xml:space="preserve">input during the </w:t>
      </w:r>
      <w:r w:rsidR="004E2B2B">
        <w:rPr>
          <w:color w:val="auto"/>
          <w:sz w:val="20"/>
        </w:rPr>
        <w:t xml:space="preserve">RACT / </w:t>
      </w:r>
      <w:r w:rsidRPr="00C34DE1">
        <w:rPr>
          <w:color w:val="auto"/>
          <w:sz w:val="20"/>
        </w:rPr>
        <w:t>adaptive monitoring assessment process</w:t>
      </w:r>
    </w:p>
    <w:p w14:paraId="2FFAC3C0" w14:textId="07AE0D37" w:rsidR="0025331F" w:rsidRPr="004425B0" w:rsidRDefault="0025331F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ED0B40">
        <w:rPr>
          <w:color w:val="auto"/>
          <w:sz w:val="20"/>
        </w:rPr>
        <w:t>planning and process documents to align with project specific needs and risk profile</w:t>
      </w:r>
    </w:p>
    <w:p w14:paraId="495664E1" w14:textId="744227D2" w:rsidR="008A50CE" w:rsidRDefault="0056519E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Initiate</w:t>
      </w:r>
      <w:r w:rsidR="001A42FF">
        <w:rPr>
          <w:color w:val="auto"/>
          <w:sz w:val="20"/>
        </w:rPr>
        <w:t>d</w:t>
      </w:r>
      <w:r>
        <w:rPr>
          <w:color w:val="auto"/>
          <w:sz w:val="20"/>
        </w:rPr>
        <w:t xml:space="preserve"> pilot to </w:t>
      </w:r>
      <w:r w:rsidR="00410B82">
        <w:rPr>
          <w:color w:val="auto"/>
          <w:sz w:val="20"/>
        </w:rPr>
        <w:t>test and evaluate</w:t>
      </w:r>
      <w:r>
        <w:rPr>
          <w:color w:val="auto"/>
          <w:sz w:val="20"/>
        </w:rPr>
        <w:t xml:space="preserve"> enhanced exploratory and </w:t>
      </w:r>
      <w:r w:rsidR="00F97D08">
        <w:rPr>
          <w:color w:val="auto"/>
          <w:sz w:val="20"/>
        </w:rPr>
        <w:t>predictive capabilities using R software</w:t>
      </w:r>
    </w:p>
    <w:p w14:paraId="1512D98C" w14:textId="2635AC6A" w:rsidR="00767E27" w:rsidRDefault="00767E27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705AD3">
        <w:rPr>
          <w:color w:val="auto"/>
          <w:sz w:val="20"/>
        </w:rPr>
        <w:t xml:space="preserve">clinical trial </w:t>
      </w:r>
      <w:r w:rsidR="00F6744A">
        <w:rPr>
          <w:color w:val="auto"/>
          <w:sz w:val="20"/>
        </w:rPr>
        <w:t xml:space="preserve">process related </w:t>
      </w:r>
      <w:r w:rsidR="00821EDD">
        <w:rPr>
          <w:color w:val="auto"/>
          <w:sz w:val="20"/>
        </w:rPr>
        <w:t>support</w:t>
      </w:r>
      <w:r w:rsidR="00705AD3">
        <w:rPr>
          <w:color w:val="auto"/>
          <w:sz w:val="20"/>
        </w:rPr>
        <w:t>/</w:t>
      </w:r>
      <w:r w:rsidR="00821EDD">
        <w:rPr>
          <w:color w:val="auto"/>
          <w:sz w:val="20"/>
        </w:rPr>
        <w:t>guidance</w:t>
      </w:r>
      <w:r w:rsidR="001863E5">
        <w:rPr>
          <w:color w:val="auto"/>
          <w:sz w:val="20"/>
        </w:rPr>
        <w:t xml:space="preserve"> </w:t>
      </w:r>
      <w:r w:rsidR="00821EDD">
        <w:rPr>
          <w:color w:val="auto"/>
          <w:sz w:val="20"/>
        </w:rPr>
        <w:t xml:space="preserve"> </w:t>
      </w:r>
      <w:r w:rsidR="003570F6">
        <w:rPr>
          <w:color w:val="auto"/>
          <w:sz w:val="20"/>
        </w:rPr>
        <w:t>to</w:t>
      </w:r>
      <w:r w:rsidR="00821EDD">
        <w:rPr>
          <w:color w:val="auto"/>
          <w:sz w:val="20"/>
        </w:rPr>
        <w:t xml:space="preserve"> newer team members </w:t>
      </w:r>
    </w:p>
    <w:p w14:paraId="34828347" w14:textId="0DF31CF4" w:rsidR="00D46B1C" w:rsidRDefault="00D46B1C" w:rsidP="00D46B1C">
      <w:pPr>
        <w:pStyle w:val="ListBullet"/>
        <w:numPr>
          <w:ilvl w:val="0"/>
          <w:numId w:val="0"/>
        </w:numPr>
        <w:tabs>
          <w:tab w:val="left" w:pos="7560"/>
        </w:tabs>
        <w:ind w:left="144" w:hanging="144"/>
        <w:rPr>
          <w:color w:val="auto"/>
          <w:sz w:val="20"/>
        </w:rPr>
      </w:pPr>
    </w:p>
    <w:p w14:paraId="0BFF5E0E" w14:textId="238566F1" w:rsidR="00BA430A" w:rsidRDefault="00143EC9" w:rsidP="007E4D2E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bookmarkStart w:id="0" w:name="_GoBack"/>
      <w:bookmarkEnd w:id="0"/>
      <w:r>
        <w:rPr>
          <w:color w:val="auto"/>
          <w:sz w:val="20"/>
        </w:rPr>
        <w:lastRenderedPageBreak/>
        <w:t xml:space="preserve">Global </w:t>
      </w:r>
      <w:r w:rsidR="00BA430A">
        <w:rPr>
          <w:color w:val="auto"/>
          <w:sz w:val="20"/>
        </w:rPr>
        <w:t xml:space="preserve">Clinical Trial Manager </w:t>
      </w:r>
      <w:r w:rsidR="00BA430A" w:rsidRPr="00397BEA">
        <w:rPr>
          <w:color w:val="auto"/>
          <w:sz w:val="20"/>
        </w:rPr>
        <w:tab/>
      </w:r>
      <w:r w:rsidR="00620FAC">
        <w:rPr>
          <w:color w:val="auto"/>
          <w:sz w:val="20"/>
        </w:rPr>
        <w:t xml:space="preserve">  </w:t>
      </w:r>
      <w:r w:rsidR="00620FAC">
        <w:rPr>
          <w:b w:val="0"/>
          <w:i/>
          <w:color w:val="auto"/>
          <w:sz w:val="20"/>
        </w:rPr>
        <w:t xml:space="preserve">Apr </w:t>
      </w:r>
      <w:r w:rsidR="00BA430A" w:rsidRPr="00534344">
        <w:rPr>
          <w:b w:val="0"/>
          <w:i/>
          <w:color w:val="auto"/>
          <w:sz w:val="20"/>
        </w:rPr>
        <w:t xml:space="preserve"> 201</w:t>
      </w:r>
      <w:r w:rsidR="00620FAC">
        <w:rPr>
          <w:b w:val="0"/>
          <w:i/>
          <w:color w:val="auto"/>
          <w:sz w:val="20"/>
        </w:rPr>
        <w:t>8</w:t>
      </w:r>
      <w:r w:rsidR="00BA430A" w:rsidRPr="00534344">
        <w:rPr>
          <w:b w:val="0"/>
          <w:i/>
          <w:color w:val="auto"/>
          <w:sz w:val="20"/>
        </w:rPr>
        <w:t xml:space="preserve"> – </w:t>
      </w:r>
      <w:r w:rsidR="00794A65">
        <w:rPr>
          <w:b w:val="0"/>
          <w:i/>
          <w:color w:val="auto"/>
          <w:sz w:val="20"/>
        </w:rPr>
        <w:t>Jul 2018</w:t>
      </w:r>
    </w:p>
    <w:p w14:paraId="01ADA876" w14:textId="4612BBAF" w:rsidR="00620FAC" w:rsidRDefault="00620FAC" w:rsidP="00620FAC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 xml:space="preserve">Regional Clinical Trial Manager </w:t>
      </w:r>
      <w:r>
        <w:rPr>
          <w:color w:val="auto"/>
          <w:sz w:val="20"/>
        </w:rPr>
        <w:tab/>
      </w:r>
      <w:r w:rsidRPr="00534344">
        <w:rPr>
          <w:b w:val="0"/>
          <w:i/>
          <w:color w:val="auto"/>
          <w:sz w:val="20"/>
        </w:rPr>
        <w:t xml:space="preserve">Mar 2016 – </w:t>
      </w:r>
      <w:r>
        <w:rPr>
          <w:b w:val="0"/>
          <w:i/>
          <w:color w:val="auto"/>
          <w:sz w:val="20"/>
        </w:rPr>
        <w:t>Apr 2018</w:t>
      </w:r>
    </w:p>
    <w:p w14:paraId="357B0976" w14:textId="77777777" w:rsidR="00BA430A" w:rsidRPr="00E32EA0" w:rsidRDefault="00BA430A" w:rsidP="0002685E">
      <w:pPr>
        <w:spacing w:after="80"/>
        <w:rPr>
          <w:i/>
        </w:rPr>
      </w:pPr>
      <w:r w:rsidRPr="00E32EA0">
        <w:rPr>
          <w:i/>
          <w:color w:val="auto"/>
          <w:sz w:val="20"/>
        </w:rPr>
        <w:t>DOCS Global contract: Amgen | Durham, NC </w:t>
      </w:r>
    </w:p>
    <w:p w14:paraId="48ABAE06" w14:textId="77FFF15B" w:rsidR="00884103" w:rsidRDefault="00884103" w:rsidP="00884103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multi-role, multi-</w:t>
      </w:r>
      <w:r w:rsidRPr="008D1B7D">
        <w:rPr>
          <w:color w:val="auto"/>
          <w:sz w:val="20"/>
        </w:rPr>
        <w:t>regional matrix team</w:t>
      </w:r>
      <w:r>
        <w:rPr>
          <w:color w:val="auto"/>
          <w:sz w:val="20"/>
        </w:rPr>
        <w:t>s</w:t>
      </w:r>
      <w:r w:rsidR="00802001">
        <w:rPr>
          <w:color w:val="auto"/>
          <w:sz w:val="20"/>
        </w:rPr>
        <w:t xml:space="preserve"> </w:t>
      </w:r>
      <w:r w:rsidR="00B25E15">
        <w:rPr>
          <w:color w:val="auto"/>
          <w:sz w:val="20"/>
        </w:rPr>
        <w:t>to meet global timelines, budget, and clinical plans</w:t>
      </w:r>
    </w:p>
    <w:p w14:paraId="17E6CE67" w14:textId="1F6E3A74" w:rsidR="00802001" w:rsidRPr="0007009C" w:rsidRDefault="00802001" w:rsidP="00A00FFD">
      <w:pPr>
        <w:pStyle w:val="ListBullet"/>
        <w:tabs>
          <w:tab w:val="left" w:pos="7560"/>
        </w:tabs>
        <w:rPr>
          <w:color w:val="auto"/>
          <w:sz w:val="20"/>
        </w:rPr>
      </w:pPr>
      <w:r w:rsidRPr="0007009C">
        <w:rPr>
          <w:color w:val="auto"/>
          <w:sz w:val="20"/>
        </w:rPr>
        <w:t>Manage</w:t>
      </w:r>
      <w:r w:rsidR="00671334">
        <w:rPr>
          <w:color w:val="auto"/>
          <w:sz w:val="20"/>
        </w:rPr>
        <w:t>d</w:t>
      </w:r>
      <w:r w:rsidRPr="0007009C">
        <w:rPr>
          <w:color w:val="auto"/>
          <w:sz w:val="20"/>
        </w:rPr>
        <w:t xml:space="preserve"> </w:t>
      </w:r>
      <w:r w:rsidR="0007009C" w:rsidRPr="0007009C">
        <w:rPr>
          <w:color w:val="auto"/>
          <w:sz w:val="20"/>
        </w:rPr>
        <w:t xml:space="preserve">regional </w:t>
      </w:r>
      <w:r w:rsidRPr="0007009C">
        <w:rPr>
          <w:color w:val="auto"/>
          <w:sz w:val="20"/>
        </w:rPr>
        <w:t>conduct, quality, and scientific integrity of clinical trials from study start-up to close-out</w:t>
      </w:r>
    </w:p>
    <w:p w14:paraId="4C7494D5" w14:textId="46A768D9" w:rsidR="00BC06AE" w:rsidRDefault="00BA430A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Collaborate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7D796E">
        <w:rPr>
          <w:color w:val="auto"/>
          <w:sz w:val="20"/>
        </w:rPr>
        <w:t>cross functionally</w:t>
      </w:r>
      <w:r>
        <w:rPr>
          <w:color w:val="auto"/>
          <w:sz w:val="20"/>
        </w:rPr>
        <w:t xml:space="preserve"> to </w:t>
      </w:r>
      <w:r w:rsidR="002D513F">
        <w:rPr>
          <w:color w:val="auto"/>
          <w:sz w:val="20"/>
        </w:rPr>
        <w:t xml:space="preserve">identify and </w:t>
      </w:r>
      <w:r>
        <w:rPr>
          <w:color w:val="auto"/>
          <w:sz w:val="20"/>
        </w:rPr>
        <w:t>mitigate</w:t>
      </w:r>
      <w:r w:rsidR="002D513F">
        <w:rPr>
          <w:color w:val="auto"/>
          <w:sz w:val="20"/>
        </w:rPr>
        <w:t xml:space="preserve"> budget, timeline, clinical</w:t>
      </w:r>
      <w:r>
        <w:rPr>
          <w:color w:val="auto"/>
          <w:sz w:val="20"/>
        </w:rPr>
        <w:t xml:space="preserve"> </w:t>
      </w:r>
      <w:r w:rsidR="0085297F">
        <w:rPr>
          <w:color w:val="auto"/>
          <w:sz w:val="20"/>
        </w:rPr>
        <w:t xml:space="preserve">and regulatory </w:t>
      </w:r>
      <w:r>
        <w:rPr>
          <w:color w:val="auto"/>
          <w:sz w:val="20"/>
        </w:rPr>
        <w:t>risk</w:t>
      </w:r>
      <w:r w:rsidR="002D513F">
        <w:rPr>
          <w:color w:val="auto"/>
          <w:sz w:val="20"/>
        </w:rPr>
        <w:t>s</w:t>
      </w:r>
    </w:p>
    <w:p w14:paraId="29C7C7C0" w14:textId="62C54403" w:rsidR="00BA430A" w:rsidRDefault="00C02211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 w:rsidR="00BA430A">
        <w:rPr>
          <w:color w:val="auto"/>
          <w:sz w:val="20"/>
        </w:rPr>
        <w:t xml:space="preserve"> regional insourcing/outsourcing partner over-sight, and ensure vendor set-up, conduct and quality</w:t>
      </w:r>
    </w:p>
    <w:p w14:paraId="7046D9F4" w14:textId="44CF190E" w:rsidR="00BA430A" w:rsidRDefault="00155C03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Contribute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to</w:t>
      </w:r>
      <w:r w:rsidR="00BA430A" w:rsidRPr="001A1AB2">
        <w:rPr>
          <w:color w:val="auto"/>
          <w:sz w:val="20"/>
        </w:rPr>
        <w:t xml:space="preserve"> regional document</w:t>
      </w:r>
      <w:r w:rsidR="00BA430A">
        <w:rPr>
          <w:color w:val="auto"/>
          <w:sz w:val="20"/>
        </w:rPr>
        <w:t xml:space="preserve">ation and </w:t>
      </w:r>
      <w:r w:rsidR="00BA430A" w:rsidRPr="001A1AB2">
        <w:rPr>
          <w:color w:val="auto"/>
          <w:sz w:val="20"/>
        </w:rPr>
        <w:t>systems set-up</w:t>
      </w:r>
      <w:r w:rsidR="00BA430A">
        <w:rPr>
          <w:color w:val="auto"/>
          <w:sz w:val="20"/>
        </w:rPr>
        <w:t>,</w:t>
      </w:r>
      <w:r w:rsidR="00BA430A" w:rsidRPr="001A1AB2">
        <w:rPr>
          <w:color w:val="auto"/>
          <w:sz w:val="20"/>
        </w:rPr>
        <w:t xml:space="preserve"> and regional aspects of </w:t>
      </w:r>
      <w:r w:rsidR="007D796E">
        <w:rPr>
          <w:color w:val="auto"/>
          <w:sz w:val="20"/>
        </w:rPr>
        <w:t>drug supply plans</w:t>
      </w:r>
      <w:r w:rsidR="00BA430A" w:rsidRPr="001A1AB2">
        <w:rPr>
          <w:color w:val="auto"/>
          <w:sz w:val="20"/>
        </w:rPr>
        <w:t xml:space="preserve"> </w:t>
      </w:r>
    </w:p>
    <w:p w14:paraId="7E348267" w14:textId="13F6D168" w:rsidR="002D7E2E" w:rsidRDefault="00671334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</w:t>
      </w:r>
      <w:r w:rsidR="002D7E2E">
        <w:rPr>
          <w:color w:val="auto"/>
          <w:sz w:val="20"/>
        </w:rPr>
        <w:t xml:space="preserve"> operational component of</w:t>
      </w:r>
      <w:r w:rsidR="00A664A6">
        <w:rPr>
          <w:color w:val="auto"/>
          <w:sz w:val="20"/>
        </w:rPr>
        <w:t xml:space="preserve"> study start-up:</w:t>
      </w:r>
      <w:r w:rsidR="002D7E2E">
        <w:rPr>
          <w:color w:val="auto"/>
          <w:sz w:val="20"/>
        </w:rPr>
        <w:t xml:space="preserve"> </w:t>
      </w:r>
      <w:r w:rsidR="00B817F5">
        <w:rPr>
          <w:color w:val="auto"/>
          <w:sz w:val="20"/>
        </w:rPr>
        <w:t>site selection, regulatory submission, contract</w:t>
      </w:r>
      <w:r w:rsidR="00360400">
        <w:rPr>
          <w:color w:val="auto"/>
          <w:sz w:val="20"/>
        </w:rPr>
        <w:t>/budget</w:t>
      </w:r>
    </w:p>
    <w:p w14:paraId="1F14DCC7" w14:textId="63CBB79B" w:rsidR="00A3206D" w:rsidRDefault="00CE7382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Directed</w:t>
      </w:r>
      <w:r w:rsidR="00AC2085">
        <w:rPr>
          <w:color w:val="auto"/>
          <w:sz w:val="20"/>
        </w:rPr>
        <w:t xml:space="preserve"> and</w:t>
      </w:r>
      <w:r w:rsidR="00543AB8">
        <w:rPr>
          <w:color w:val="auto"/>
          <w:sz w:val="20"/>
        </w:rPr>
        <w:t xml:space="preserve"> support</w:t>
      </w:r>
      <w:r>
        <w:rPr>
          <w:color w:val="auto"/>
          <w:sz w:val="20"/>
        </w:rPr>
        <w:t>ed</w:t>
      </w:r>
      <w:r w:rsidR="00543AB8">
        <w:rPr>
          <w:color w:val="auto"/>
          <w:sz w:val="20"/>
        </w:rPr>
        <w:t xml:space="preserve"> </w:t>
      </w:r>
      <w:r w:rsidR="00AC2085">
        <w:rPr>
          <w:color w:val="auto"/>
          <w:sz w:val="20"/>
        </w:rPr>
        <w:t xml:space="preserve">activities </w:t>
      </w:r>
      <w:r w:rsidR="001C0C02">
        <w:rPr>
          <w:color w:val="auto"/>
          <w:sz w:val="20"/>
        </w:rPr>
        <w:t>to meet recruitment targets</w:t>
      </w:r>
      <w:r w:rsidR="00A60F02">
        <w:rPr>
          <w:color w:val="auto"/>
          <w:sz w:val="20"/>
        </w:rPr>
        <w:t xml:space="preserve"> </w:t>
      </w:r>
    </w:p>
    <w:p w14:paraId="3B460208" w14:textId="1331D6AF" w:rsidR="00E152F7" w:rsidRDefault="00671334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Delivered</w:t>
      </w:r>
      <w:r w:rsidR="00FB7043">
        <w:rPr>
          <w:color w:val="auto"/>
          <w:sz w:val="20"/>
        </w:rPr>
        <w:t xml:space="preserve"> training</w:t>
      </w:r>
      <w:r w:rsidR="00C07B81">
        <w:rPr>
          <w:color w:val="auto"/>
          <w:sz w:val="20"/>
        </w:rPr>
        <w:t xml:space="preserve">, </w:t>
      </w:r>
      <w:r w:rsidR="00E152F7">
        <w:rPr>
          <w:color w:val="auto"/>
          <w:sz w:val="20"/>
        </w:rPr>
        <w:t>lead team meetings, and</w:t>
      </w:r>
      <w:r w:rsidR="00D82F98">
        <w:rPr>
          <w:color w:val="auto"/>
          <w:sz w:val="20"/>
        </w:rPr>
        <w:t xml:space="preserve"> manage</w:t>
      </w:r>
      <w:r>
        <w:rPr>
          <w:color w:val="auto"/>
          <w:sz w:val="20"/>
        </w:rPr>
        <w:t>d</w:t>
      </w:r>
      <w:r w:rsidR="00D82F98">
        <w:rPr>
          <w:color w:val="auto"/>
          <w:sz w:val="20"/>
        </w:rPr>
        <w:t xml:space="preserve"> </w:t>
      </w:r>
      <w:r w:rsidR="002953E2">
        <w:rPr>
          <w:color w:val="auto"/>
          <w:sz w:val="20"/>
        </w:rPr>
        <w:t>study communication pathways</w:t>
      </w:r>
    </w:p>
    <w:p w14:paraId="27B9423E" w14:textId="224794A1" w:rsidR="00FA4A75" w:rsidRDefault="00AD3A1C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S</w:t>
      </w:r>
      <w:r w:rsidR="002C79DF">
        <w:rPr>
          <w:color w:val="auto"/>
          <w:sz w:val="20"/>
        </w:rPr>
        <w:t>upport</w:t>
      </w:r>
      <w:r w:rsidR="00671334">
        <w:rPr>
          <w:color w:val="auto"/>
          <w:sz w:val="20"/>
        </w:rPr>
        <w:t>ed</w:t>
      </w:r>
      <w:r w:rsidR="002C79D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data, regulatory, and protocol </w:t>
      </w:r>
      <w:r w:rsidR="002C79DF">
        <w:rPr>
          <w:color w:val="auto"/>
          <w:sz w:val="20"/>
        </w:rPr>
        <w:t>issue resolution</w:t>
      </w:r>
      <w:r w:rsidR="00B82BCF">
        <w:rPr>
          <w:color w:val="auto"/>
          <w:sz w:val="20"/>
        </w:rPr>
        <w:t xml:space="preserve"> and respond</w:t>
      </w:r>
      <w:r w:rsidR="00671334">
        <w:rPr>
          <w:color w:val="auto"/>
          <w:sz w:val="20"/>
        </w:rPr>
        <w:t>ed</w:t>
      </w:r>
      <w:r w:rsidR="00B82BCF">
        <w:rPr>
          <w:color w:val="auto"/>
          <w:sz w:val="20"/>
        </w:rPr>
        <w:t xml:space="preserve"> to audit findings</w:t>
      </w:r>
    </w:p>
    <w:p w14:paraId="72521D8E" w14:textId="66F98CE4" w:rsidR="00ED3C2E" w:rsidRDefault="00E32EA0" w:rsidP="001E16CB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Central Statistical Monitoring</w:t>
      </w:r>
      <w:r w:rsidR="00ED3C2E">
        <w:rPr>
          <w:color w:val="auto"/>
          <w:sz w:val="20"/>
        </w:rPr>
        <w:t xml:space="preserve"> Deployment Lead </w:t>
      </w:r>
      <w:r w:rsidR="00E3562D">
        <w:rPr>
          <w:color w:val="auto"/>
          <w:sz w:val="20"/>
        </w:rPr>
        <w:t>/ SME</w:t>
      </w:r>
      <w:r w:rsidR="00ED3C2E" w:rsidRPr="00397BEA">
        <w:rPr>
          <w:color w:val="auto"/>
          <w:sz w:val="20"/>
        </w:rPr>
        <w:t> </w:t>
      </w:r>
      <w:r w:rsidR="00ED3C2E" w:rsidRPr="00397BEA">
        <w:rPr>
          <w:color w:val="auto"/>
          <w:sz w:val="20"/>
        </w:rPr>
        <w:tab/>
      </w:r>
      <w:r w:rsidR="000429E2" w:rsidRPr="00534344">
        <w:rPr>
          <w:b w:val="0"/>
          <w:i/>
          <w:color w:val="auto"/>
          <w:sz w:val="20"/>
        </w:rPr>
        <w:t xml:space="preserve">Sep 2016 – </w:t>
      </w:r>
      <w:r w:rsidR="00794A65">
        <w:rPr>
          <w:b w:val="0"/>
          <w:i/>
          <w:color w:val="auto"/>
          <w:sz w:val="20"/>
        </w:rPr>
        <w:t>Jul 2018</w:t>
      </w:r>
    </w:p>
    <w:p w14:paraId="3E352872" w14:textId="7A8EA5ED" w:rsidR="00E32EA0" w:rsidRPr="00E32EA0" w:rsidRDefault="00E32EA0" w:rsidP="0002685E">
      <w:pPr>
        <w:spacing w:after="80"/>
        <w:rPr>
          <w:i/>
        </w:rPr>
      </w:pPr>
      <w:r w:rsidRPr="00E32EA0">
        <w:rPr>
          <w:i/>
          <w:color w:val="auto"/>
          <w:sz w:val="20"/>
        </w:rPr>
        <w:t>DOCS Global contract: Amgen | Durham, NC </w:t>
      </w:r>
    </w:p>
    <w:p w14:paraId="1DC02751" w14:textId="4EA58154" w:rsidR="00E3562D" w:rsidRDefault="00671334" w:rsidP="00E3562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Assisted end users with </w:t>
      </w:r>
      <w:r w:rsidR="00E3562D">
        <w:rPr>
          <w:color w:val="auto"/>
          <w:sz w:val="20"/>
        </w:rPr>
        <w:t>statistical signal</w:t>
      </w:r>
      <w:r>
        <w:rPr>
          <w:color w:val="auto"/>
          <w:sz w:val="20"/>
        </w:rPr>
        <w:t xml:space="preserve"> interpretation, </w:t>
      </w:r>
      <w:r w:rsidR="00E3562D">
        <w:rPr>
          <w:color w:val="auto"/>
          <w:sz w:val="20"/>
        </w:rPr>
        <w:t>signal investigation and corrective action</w:t>
      </w:r>
    </w:p>
    <w:p w14:paraId="683038DA" w14:textId="77777777" w:rsidR="00AD3A1C" w:rsidRDefault="00AD3A1C" w:rsidP="00AD3A1C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Liaised between clinical study teams and biostatistics team members to facilitate and align collection of accurate and complete clinical study information to meet algorithm and programming setup rules </w:t>
      </w:r>
    </w:p>
    <w:p w14:paraId="75C5076D" w14:textId="34CD433C" w:rsidR="007710F0" w:rsidRDefault="007710F0" w:rsidP="007710F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</w:t>
      </w:r>
      <w:r w:rsidR="00F650CE">
        <w:rPr>
          <w:color w:val="auto"/>
          <w:sz w:val="20"/>
        </w:rPr>
        <w:t xml:space="preserve"> </w:t>
      </w:r>
      <w:r w:rsidR="006C602B">
        <w:rPr>
          <w:color w:val="auto"/>
          <w:sz w:val="20"/>
        </w:rPr>
        <w:t xml:space="preserve">deployment of </w:t>
      </w:r>
      <w:r w:rsidR="00F650CE">
        <w:rPr>
          <w:color w:val="auto"/>
          <w:sz w:val="20"/>
        </w:rPr>
        <w:t>central statistical monitoring</w:t>
      </w:r>
      <w:r>
        <w:rPr>
          <w:color w:val="auto"/>
          <w:sz w:val="20"/>
        </w:rPr>
        <w:t xml:space="preserve"> </w:t>
      </w:r>
      <w:r w:rsidR="00671334">
        <w:rPr>
          <w:color w:val="auto"/>
          <w:sz w:val="20"/>
        </w:rPr>
        <w:t>activities</w:t>
      </w:r>
      <w:r w:rsidR="00C2025B">
        <w:rPr>
          <w:color w:val="auto"/>
          <w:sz w:val="20"/>
        </w:rPr>
        <w:t xml:space="preserve"> </w:t>
      </w:r>
      <w:r w:rsidR="008C71DC">
        <w:rPr>
          <w:color w:val="auto"/>
          <w:sz w:val="20"/>
        </w:rPr>
        <w:t xml:space="preserve">for </w:t>
      </w:r>
      <w:r w:rsidR="00062923">
        <w:rPr>
          <w:color w:val="auto"/>
          <w:sz w:val="20"/>
        </w:rPr>
        <w:t xml:space="preserve">targeted </w:t>
      </w:r>
      <w:r w:rsidR="006C602B">
        <w:rPr>
          <w:color w:val="auto"/>
          <w:sz w:val="20"/>
        </w:rPr>
        <w:t xml:space="preserve">clinical </w:t>
      </w:r>
      <w:r w:rsidR="00062923">
        <w:rPr>
          <w:color w:val="auto"/>
          <w:sz w:val="20"/>
        </w:rPr>
        <w:t>protocols</w:t>
      </w:r>
      <w:r w:rsidR="00671334">
        <w:rPr>
          <w:color w:val="auto"/>
          <w:sz w:val="20"/>
        </w:rPr>
        <w:t xml:space="preserve">, supporting </w:t>
      </w:r>
      <w:r w:rsidR="00671334">
        <w:rPr>
          <w:color w:val="auto"/>
          <w:sz w:val="20"/>
        </w:rPr>
        <w:t xml:space="preserve">deployment </w:t>
      </w:r>
      <w:r w:rsidR="00671334">
        <w:rPr>
          <w:color w:val="auto"/>
          <w:sz w:val="20"/>
        </w:rPr>
        <w:t>activity timelines and adoption by clinical team members</w:t>
      </w:r>
    </w:p>
    <w:p w14:paraId="2ABD010D" w14:textId="3BB4B269" w:rsidR="00F650CE" w:rsidRDefault="00F650CE" w:rsidP="00F650C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and maintain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project management documents: communication matrix, stakeholder engagement, interview scripts, and contribute to program level documents as needed</w:t>
      </w:r>
    </w:p>
    <w:p w14:paraId="2DE0DB05" w14:textId="342F8CF0" w:rsidR="00C15739" w:rsidRDefault="00F650CE" w:rsidP="003B1294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Participate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in or lead </w:t>
      </w:r>
      <w:r w:rsidR="00C2025B">
        <w:rPr>
          <w:color w:val="auto"/>
          <w:sz w:val="20"/>
        </w:rPr>
        <w:t xml:space="preserve">central statistical monitoring </w:t>
      </w:r>
      <w:r w:rsidR="00C15739">
        <w:rPr>
          <w:color w:val="auto"/>
          <w:sz w:val="20"/>
        </w:rPr>
        <w:t>hype</w:t>
      </w:r>
      <w:r w:rsidR="00FE38A3">
        <w:rPr>
          <w:color w:val="auto"/>
          <w:sz w:val="20"/>
        </w:rPr>
        <w:t>r-</w:t>
      </w:r>
      <w:r w:rsidR="00C15739">
        <w:rPr>
          <w:color w:val="auto"/>
          <w:sz w:val="20"/>
        </w:rPr>
        <w:t>care meetings</w:t>
      </w:r>
      <w:r w:rsidR="00C2025B">
        <w:rPr>
          <w:color w:val="auto"/>
          <w:sz w:val="20"/>
        </w:rPr>
        <w:t xml:space="preserve"> </w:t>
      </w:r>
      <w:r w:rsidR="00062923">
        <w:rPr>
          <w:color w:val="auto"/>
          <w:sz w:val="20"/>
        </w:rPr>
        <w:t>to evaluate team compliance with signal review, collect program feedback, and</w:t>
      </w:r>
      <w:r>
        <w:rPr>
          <w:color w:val="auto"/>
          <w:sz w:val="20"/>
        </w:rPr>
        <w:t xml:space="preserve"> identify opportunities to improve CSM value offering</w:t>
      </w:r>
    </w:p>
    <w:p w14:paraId="1F3EAB88" w14:textId="1CD60B17" w:rsidR="00AD3A1C" w:rsidRPr="00AD3A1C" w:rsidRDefault="00AD3A1C" w:rsidP="00AD3A1C">
      <w:pPr>
        <w:pStyle w:val="ListBullet"/>
        <w:tabs>
          <w:tab w:val="left" w:pos="7560"/>
        </w:tabs>
        <w:rPr>
          <w:color w:val="auto"/>
          <w:sz w:val="20"/>
        </w:rPr>
      </w:pPr>
      <w:r w:rsidRPr="000439ED">
        <w:rPr>
          <w:color w:val="auto"/>
          <w:sz w:val="20"/>
        </w:rPr>
        <w:t>Contribute</w:t>
      </w:r>
      <w:r>
        <w:rPr>
          <w:color w:val="auto"/>
          <w:sz w:val="20"/>
        </w:rPr>
        <w:t>d</w:t>
      </w:r>
      <w:r w:rsidRPr="000439ED">
        <w:rPr>
          <w:color w:val="auto"/>
          <w:sz w:val="20"/>
        </w:rPr>
        <w:t xml:space="preserve"> to central statistical monitoring program training and communication strategy</w:t>
      </w:r>
      <w:r>
        <w:rPr>
          <w:color w:val="auto"/>
          <w:sz w:val="20"/>
        </w:rPr>
        <w:t xml:space="preserve"> and content</w:t>
      </w:r>
    </w:p>
    <w:p w14:paraId="2827CE14" w14:textId="0BD6F307" w:rsidR="00A43A6E" w:rsidRDefault="00A43A6E" w:rsidP="00C559E4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Lead Clinical Research Associate</w:t>
      </w:r>
      <w:r w:rsidRPr="00397BEA">
        <w:rPr>
          <w:color w:val="auto"/>
          <w:sz w:val="20"/>
        </w:rPr>
        <w:t> 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 xml:space="preserve">Aug 2015 – </w:t>
      </w:r>
      <w:r w:rsidR="00676F88">
        <w:rPr>
          <w:b w:val="0"/>
          <w:i/>
          <w:color w:val="auto"/>
          <w:sz w:val="20"/>
        </w:rPr>
        <w:t>Mar 2016</w:t>
      </w:r>
    </w:p>
    <w:p w14:paraId="424C5A29" w14:textId="71670B6C" w:rsidR="00E32EA0" w:rsidRPr="00E32EA0" w:rsidRDefault="00E32EA0" w:rsidP="0002685E">
      <w:pPr>
        <w:spacing w:after="80"/>
        <w:rPr>
          <w:i/>
        </w:rPr>
      </w:pPr>
      <w:r w:rsidRPr="00E32EA0">
        <w:rPr>
          <w:i/>
          <w:color w:val="auto"/>
          <w:sz w:val="20"/>
        </w:rPr>
        <w:t>People Solutions contract: Grifols | Durham, NC </w:t>
      </w:r>
    </w:p>
    <w:p w14:paraId="1A19A8BD" w14:textId="00590740" w:rsidR="00631324" w:rsidRDefault="001D65D0" w:rsidP="00B62F7E">
      <w:pPr>
        <w:pStyle w:val="ListBullet"/>
        <w:tabs>
          <w:tab w:val="left" w:pos="7560"/>
        </w:tabs>
        <w:rPr>
          <w:color w:val="auto"/>
          <w:sz w:val="20"/>
        </w:rPr>
      </w:pPr>
      <w:r w:rsidRPr="001D65D0">
        <w:rPr>
          <w:color w:val="auto"/>
          <w:sz w:val="20"/>
        </w:rPr>
        <w:t>Assist</w:t>
      </w:r>
      <w:r w:rsidR="00711E8D">
        <w:rPr>
          <w:color w:val="auto"/>
          <w:sz w:val="20"/>
        </w:rPr>
        <w:t>ed</w:t>
      </w:r>
      <w:r w:rsidRP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 xml:space="preserve">with </w:t>
      </w:r>
      <w:r w:rsidR="0036500E">
        <w:rPr>
          <w:color w:val="auto"/>
          <w:sz w:val="20"/>
        </w:rPr>
        <w:t xml:space="preserve">global </w:t>
      </w:r>
      <w:r w:rsidR="00B60F8B">
        <w:rPr>
          <w:color w:val="auto"/>
          <w:sz w:val="20"/>
        </w:rPr>
        <w:t xml:space="preserve">management and oversight of </w:t>
      </w:r>
      <w:r w:rsidR="00C157C1">
        <w:rPr>
          <w:color w:val="auto"/>
          <w:sz w:val="20"/>
        </w:rPr>
        <w:t xml:space="preserve">vendor </w:t>
      </w:r>
      <w:r w:rsidR="00E50101" w:rsidRPr="001D65D0">
        <w:rPr>
          <w:color w:val="auto"/>
          <w:sz w:val="20"/>
        </w:rPr>
        <w:t>CRO</w:t>
      </w:r>
      <w:r w:rsidR="00C157C1">
        <w:rPr>
          <w:color w:val="auto"/>
          <w:sz w:val="20"/>
        </w:rPr>
        <w:t xml:space="preserve"> </w:t>
      </w:r>
      <w:r w:rsidR="00FD3166">
        <w:rPr>
          <w:color w:val="auto"/>
          <w:sz w:val="20"/>
        </w:rPr>
        <w:t xml:space="preserve">activities within the scope of work and study protocol with respect to </w:t>
      </w:r>
      <w:r w:rsidR="00B31912" w:rsidRPr="001D65D0">
        <w:rPr>
          <w:color w:val="auto"/>
          <w:sz w:val="20"/>
        </w:rPr>
        <w:t>clinical o</w:t>
      </w:r>
      <w:r>
        <w:rPr>
          <w:color w:val="auto"/>
          <w:sz w:val="20"/>
        </w:rPr>
        <w:t>bjectives,</w:t>
      </w:r>
      <w:r w:rsidR="00FD3166">
        <w:rPr>
          <w:color w:val="auto"/>
          <w:sz w:val="20"/>
        </w:rPr>
        <w:t xml:space="preserve"> protocol compliance, </w:t>
      </w:r>
      <w:r w:rsidR="00FD3166" w:rsidRPr="001D65D0">
        <w:rPr>
          <w:color w:val="auto"/>
          <w:sz w:val="20"/>
        </w:rPr>
        <w:t xml:space="preserve">safety, </w:t>
      </w:r>
      <w:r w:rsidR="00B60F8B">
        <w:rPr>
          <w:color w:val="auto"/>
          <w:sz w:val="20"/>
        </w:rPr>
        <w:t xml:space="preserve">and </w:t>
      </w:r>
      <w:r w:rsidR="00FD3166">
        <w:rPr>
          <w:color w:val="auto"/>
          <w:sz w:val="20"/>
        </w:rPr>
        <w:t xml:space="preserve">overall </w:t>
      </w:r>
      <w:r w:rsidR="00B60F8B">
        <w:rPr>
          <w:color w:val="auto"/>
          <w:sz w:val="20"/>
        </w:rPr>
        <w:t>study delivery</w:t>
      </w:r>
    </w:p>
    <w:p w14:paraId="5909CF5E" w14:textId="77777777" w:rsidR="00B60F8B" w:rsidRDefault="00847DCE" w:rsidP="00B60F8B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Perform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9D1A3B">
        <w:rPr>
          <w:color w:val="auto"/>
          <w:sz w:val="20"/>
        </w:rPr>
        <w:t>data triage,</w:t>
      </w:r>
      <w:r>
        <w:rPr>
          <w:color w:val="auto"/>
          <w:sz w:val="20"/>
        </w:rPr>
        <w:t xml:space="preserve"> </w:t>
      </w:r>
      <w:r w:rsidR="0065461E">
        <w:rPr>
          <w:color w:val="auto"/>
          <w:sz w:val="20"/>
        </w:rPr>
        <w:t>data quality</w:t>
      </w:r>
      <w:r>
        <w:rPr>
          <w:color w:val="auto"/>
          <w:sz w:val="20"/>
        </w:rPr>
        <w:t xml:space="preserve"> and clinical</w:t>
      </w:r>
      <w:r w:rsidR="00B60F8B">
        <w:rPr>
          <w:color w:val="auto"/>
          <w:sz w:val="20"/>
        </w:rPr>
        <w:t xml:space="preserve"> reviews </w:t>
      </w:r>
      <w:r w:rsidR="0096125D">
        <w:rPr>
          <w:color w:val="auto"/>
          <w:sz w:val="20"/>
        </w:rPr>
        <w:t xml:space="preserve">in accordance with </w:t>
      </w:r>
      <w:r w:rsidR="00711E8D">
        <w:rPr>
          <w:color w:val="auto"/>
          <w:sz w:val="20"/>
        </w:rPr>
        <w:t>data management and</w:t>
      </w:r>
      <w:r w:rsidR="0096125D">
        <w:rPr>
          <w:color w:val="auto"/>
          <w:sz w:val="20"/>
        </w:rPr>
        <w:t xml:space="preserve"> statistical analysis plans, and protocol; </w:t>
      </w:r>
      <w:r w:rsidR="009B3A81">
        <w:rPr>
          <w:color w:val="auto"/>
          <w:sz w:val="20"/>
        </w:rPr>
        <w:t xml:space="preserve">train </w:t>
      </w:r>
      <w:r w:rsidR="0096125D">
        <w:rPr>
          <w:color w:val="auto"/>
          <w:sz w:val="20"/>
        </w:rPr>
        <w:t xml:space="preserve">and oversee vendor </w:t>
      </w:r>
      <w:r w:rsidR="0065461E">
        <w:rPr>
          <w:color w:val="auto"/>
          <w:sz w:val="20"/>
        </w:rPr>
        <w:t>data management</w:t>
      </w:r>
      <w:r w:rsidR="0096125D">
        <w:rPr>
          <w:color w:val="auto"/>
          <w:sz w:val="20"/>
        </w:rPr>
        <w:t xml:space="preserve"> data</w:t>
      </w:r>
      <w:r w:rsidR="009B3A81">
        <w:rPr>
          <w:color w:val="auto"/>
          <w:sz w:val="20"/>
        </w:rPr>
        <w:t xml:space="preserve"> team</w:t>
      </w:r>
      <w:r w:rsidR="0096125D">
        <w:rPr>
          <w:color w:val="auto"/>
          <w:sz w:val="20"/>
        </w:rPr>
        <w:t xml:space="preserve"> cleaning activities</w:t>
      </w:r>
    </w:p>
    <w:p w14:paraId="68651DE4" w14:textId="77777777" w:rsidR="006746BE" w:rsidRDefault="001D7D01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Review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>/assess</w:t>
      </w:r>
      <w:r w:rsidR="00711E8D">
        <w:rPr>
          <w:color w:val="auto"/>
          <w:sz w:val="20"/>
        </w:rPr>
        <w:t>ed</w:t>
      </w:r>
      <w:r w:rsidR="001D65D0">
        <w:rPr>
          <w:color w:val="auto"/>
          <w:sz w:val="20"/>
        </w:rPr>
        <w:t xml:space="preserve"> CRO tracking of key</w:t>
      </w:r>
      <w:r w:rsidR="00CA1277">
        <w:rPr>
          <w:color w:val="auto"/>
          <w:sz w:val="20"/>
        </w:rPr>
        <w:t xml:space="preserve"> data relating to clinical subject</w:t>
      </w:r>
      <w:r w:rsidR="001D65D0">
        <w:rPr>
          <w:color w:val="auto"/>
          <w:sz w:val="20"/>
        </w:rPr>
        <w:t xml:space="preserve"> status, </w:t>
      </w:r>
      <w:r w:rsidR="00B60F8B">
        <w:rPr>
          <w:color w:val="auto"/>
          <w:sz w:val="20"/>
        </w:rPr>
        <w:t>enrollment and retention rates,</w:t>
      </w:r>
      <w:r w:rsid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>protocol deviation categorization</w:t>
      </w:r>
      <w:r w:rsidR="001D65D0">
        <w:rPr>
          <w:color w:val="auto"/>
          <w:sz w:val="20"/>
        </w:rPr>
        <w:t>,</w:t>
      </w:r>
      <w:r w:rsidR="00711E8D">
        <w:rPr>
          <w:color w:val="auto"/>
          <w:sz w:val="20"/>
        </w:rPr>
        <w:t xml:space="preserve"> and</w:t>
      </w:r>
      <w:r w:rsidR="00B60F8B">
        <w:rPr>
          <w:color w:val="auto"/>
          <w:sz w:val="20"/>
        </w:rPr>
        <w:t xml:space="preserve"> quality issues; </w:t>
      </w:r>
      <w:r w:rsidR="001D65D0">
        <w:rPr>
          <w:color w:val="auto"/>
          <w:sz w:val="20"/>
        </w:rPr>
        <w:t>manage identified issues</w:t>
      </w:r>
      <w:r w:rsidR="00B60F8B">
        <w:rPr>
          <w:color w:val="auto"/>
          <w:sz w:val="20"/>
        </w:rPr>
        <w:t xml:space="preserve"> to resolution</w:t>
      </w:r>
    </w:p>
    <w:p w14:paraId="5F607528" w14:textId="765A0DB6" w:rsidR="00CF2545" w:rsidRDefault="00CF2545" w:rsidP="00B84975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 w:rsidRPr="00397BEA">
        <w:rPr>
          <w:color w:val="auto"/>
          <w:sz w:val="20"/>
        </w:rPr>
        <w:t xml:space="preserve">Integrated Process Technology Specialist </w:t>
      </w:r>
      <w:r w:rsidR="00FB61C3" w:rsidRPr="00397BEA">
        <w:rPr>
          <w:color w:val="auto"/>
          <w:sz w:val="20"/>
        </w:rPr>
        <w:t>II</w:t>
      </w:r>
      <w:r w:rsidR="00FB61C3">
        <w:rPr>
          <w:color w:val="auto"/>
          <w:sz w:val="20"/>
        </w:rPr>
        <w:t xml:space="preserve"> </w:t>
      </w:r>
      <w:r w:rsidR="00FB61C3" w:rsidRPr="00397BEA">
        <w:rPr>
          <w:color w:val="auto"/>
          <w:sz w:val="20"/>
        </w:rPr>
        <w:tab/>
      </w:r>
      <w:r w:rsidRPr="00397BEA">
        <w:rPr>
          <w:b w:val="0"/>
          <w:i/>
          <w:color w:val="auto"/>
          <w:sz w:val="20"/>
        </w:rPr>
        <w:t>Nov 2012 – Apr 2015</w:t>
      </w:r>
    </w:p>
    <w:p w14:paraId="127B5F98" w14:textId="05EFE527" w:rsidR="004B41E4" w:rsidRPr="004B41E4" w:rsidRDefault="004B41E4" w:rsidP="004B41E4">
      <w:pPr>
        <w:spacing w:after="0"/>
        <w:rPr>
          <w:b/>
          <w:color w:val="auto"/>
          <w:sz w:val="20"/>
        </w:rPr>
      </w:pPr>
      <w:r w:rsidRPr="004B41E4">
        <w:rPr>
          <w:b/>
          <w:color w:val="auto"/>
          <w:sz w:val="20"/>
        </w:rPr>
        <w:t>Infosario Business Champion</w:t>
      </w:r>
      <w:r>
        <w:rPr>
          <w:b/>
          <w:color w:val="auto"/>
          <w:sz w:val="20"/>
        </w:rPr>
        <w:t xml:space="preserve"> </w:t>
      </w:r>
      <w:r w:rsidR="00E32EA0">
        <w:rPr>
          <w:color w:val="auto"/>
          <w:sz w:val="20"/>
        </w:rPr>
        <w:tab/>
      </w:r>
      <w:r w:rsidR="00E32EA0">
        <w:rPr>
          <w:color w:val="auto"/>
          <w:sz w:val="20"/>
        </w:rPr>
        <w:tab/>
      </w:r>
      <w:r w:rsidR="00E32EA0">
        <w:rPr>
          <w:color w:val="auto"/>
          <w:sz w:val="20"/>
        </w:rPr>
        <w:tab/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  <w:t xml:space="preserve">        </w:t>
      </w:r>
      <w:r>
        <w:rPr>
          <w:i/>
          <w:color w:val="auto"/>
          <w:sz w:val="20"/>
        </w:rPr>
        <w:t>May</w:t>
      </w:r>
      <w:r w:rsidRPr="00397BEA">
        <w:rPr>
          <w:i/>
          <w:color w:val="auto"/>
          <w:sz w:val="20"/>
        </w:rPr>
        <w:t xml:space="preserve"> 201</w:t>
      </w:r>
      <w:r>
        <w:rPr>
          <w:i/>
          <w:color w:val="auto"/>
          <w:sz w:val="20"/>
        </w:rPr>
        <w:t>3</w:t>
      </w:r>
      <w:r w:rsidRPr="00397BEA">
        <w:rPr>
          <w:i/>
          <w:color w:val="auto"/>
          <w:sz w:val="20"/>
        </w:rPr>
        <w:t xml:space="preserve"> – Apr 2015</w:t>
      </w:r>
    </w:p>
    <w:p w14:paraId="220EF874" w14:textId="0800AD76" w:rsidR="000E3762" w:rsidRPr="00B84975" w:rsidRDefault="00E32EA0" w:rsidP="00B84975">
      <w:pPr>
        <w:spacing w:after="80"/>
        <w:rPr>
          <w:i/>
        </w:rPr>
      </w:pPr>
      <w:r w:rsidRPr="00E32EA0">
        <w:rPr>
          <w:i/>
          <w:color w:val="auto"/>
          <w:sz w:val="20"/>
        </w:rPr>
        <w:t xml:space="preserve">Quintiles | Durham, NC | </w:t>
      </w:r>
      <w:r w:rsidR="000E3762" w:rsidRPr="00E32EA0">
        <w:rPr>
          <w:i/>
          <w:color w:val="auto"/>
          <w:sz w:val="20"/>
        </w:rPr>
        <w:t>(Project</w:t>
      </w:r>
      <w:r w:rsidR="000E3762" w:rsidRPr="00B84975">
        <w:rPr>
          <w:i/>
          <w:color w:val="auto"/>
          <w:sz w:val="20"/>
        </w:rPr>
        <w:t xml:space="preserve"> Management </w:t>
      </w:r>
      <w:r w:rsidR="004B41E4">
        <w:rPr>
          <w:i/>
          <w:color w:val="auto"/>
          <w:sz w:val="20"/>
        </w:rPr>
        <w:t xml:space="preserve">Technology and Process </w:t>
      </w:r>
      <w:r w:rsidR="00B84975" w:rsidRPr="00B84975">
        <w:rPr>
          <w:i/>
          <w:color w:val="auto"/>
          <w:sz w:val="20"/>
        </w:rPr>
        <w:t>Consultant</w:t>
      </w:r>
      <w:r w:rsidR="000E3762" w:rsidRPr="00B84975">
        <w:rPr>
          <w:i/>
          <w:color w:val="auto"/>
          <w:sz w:val="20"/>
        </w:rPr>
        <w:t>) </w:t>
      </w:r>
    </w:p>
    <w:p w14:paraId="335E3064" w14:textId="312B3220" w:rsidR="0073609A" w:rsidRDefault="0073609A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Consulted with global project management teams</w:t>
      </w:r>
      <w:r w:rsidR="00C54C2F">
        <w:rPr>
          <w:color w:val="auto"/>
          <w:sz w:val="20"/>
        </w:rPr>
        <w:t>, provid</w:t>
      </w:r>
      <w:r w:rsidR="0057610C">
        <w:rPr>
          <w:color w:val="auto"/>
          <w:sz w:val="20"/>
        </w:rPr>
        <w:t>ing strategic input and</w:t>
      </w:r>
      <w:r w:rsidR="00C54C2F">
        <w:rPr>
          <w:color w:val="auto"/>
          <w:sz w:val="20"/>
        </w:rPr>
        <w:t xml:space="preserve"> integrat</w:t>
      </w:r>
      <w:r w:rsidR="0057610C">
        <w:rPr>
          <w:color w:val="auto"/>
          <w:sz w:val="20"/>
        </w:rPr>
        <w:t>ing</w:t>
      </w:r>
      <w:r w:rsidR="00C54C2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operational </w:t>
      </w:r>
      <w:r w:rsidR="00C54C2F">
        <w:rPr>
          <w:color w:val="auto"/>
          <w:sz w:val="20"/>
        </w:rPr>
        <w:t xml:space="preserve">solutions </w:t>
      </w:r>
      <w:r w:rsidR="0089149B">
        <w:rPr>
          <w:color w:val="auto"/>
          <w:sz w:val="20"/>
        </w:rPr>
        <w:t xml:space="preserve">to </w:t>
      </w:r>
      <w:r w:rsidR="00C54C2F">
        <w:rPr>
          <w:color w:val="auto"/>
          <w:sz w:val="20"/>
        </w:rPr>
        <w:t xml:space="preserve">mitigate risk, </w:t>
      </w:r>
      <w:r w:rsidR="0089149B">
        <w:rPr>
          <w:color w:val="auto"/>
          <w:sz w:val="20"/>
        </w:rPr>
        <w:t xml:space="preserve">enhance </w:t>
      </w:r>
      <w:r w:rsidR="00C54C2F">
        <w:rPr>
          <w:color w:val="auto"/>
          <w:sz w:val="20"/>
        </w:rPr>
        <w:t>clinical activity monitoring and control</w:t>
      </w:r>
      <w:r w:rsidR="0089149B">
        <w:rPr>
          <w:color w:val="auto"/>
          <w:sz w:val="20"/>
        </w:rPr>
        <w:t>, and realize project</w:t>
      </w:r>
      <w:r>
        <w:rPr>
          <w:color w:val="auto"/>
          <w:sz w:val="20"/>
        </w:rPr>
        <w:t xml:space="preserve"> </w:t>
      </w:r>
      <w:r w:rsidR="0089149B">
        <w:rPr>
          <w:color w:val="auto"/>
          <w:sz w:val="20"/>
        </w:rPr>
        <w:t>deliv</w:t>
      </w:r>
      <w:r w:rsidR="002B3EB2">
        <w:rPr>
          <w:color w:val="auto"/>
          <w:sz w:val="20"/>
        </w:rPr>
        <w:t>erables</w:t>
      </w:r>
    </w:p>
    <w:p w14:paraId="402C4FFD" w14:textId="77777777" w:rsidR="001F1ECA" w:rsidRDefault="001F1ECA" w:rsidP="001F1E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Managed scope, development, timelines, and change control of novel reporting reporting models for key internal and external study and resource KPIs</w:t>
      </w:r>
    </w:p>
    <w:p w14:paraId="7F057BB1" w14:textId="1DE15573" w:rsidR="001F1ECA" w:rsidRDefault="00CE7382" w:rsidP="001F1E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Conducted</w:t>
      </w:r>
      <w:r w:rsidR="001F1ECA">
        <w:rPr>
          <w:color w:val="auto"/>
          <w:sz w:val="20"/>
        </w:rPr>
        <w:t xml:space="preserve"> research </w:t>
      </w:r>
      <w:r>
        <w:rPr>
          <w:color w:val="auto"/>
          <w:sz w:val="20"/>
        </w:rPr>
        <w:t xml:space="preserve">and developed adhoc analysis </w:t>
      </w:r>
      <w:r w:rsidR="001F1ECA">
        <w:rPr>
          <w:color w:val="auto"/>
          <w:sz w:val="20"/>
        </w:rPr>
        <w:t>to assess effectiveness of study processes as needed</w:t>
      </w:r>
    </w:p>
    <w:p w14:paraId="7A968A41" w14:textId="509BC9C3" w:rsidR="00F63A8A" w:rsidRPr="00F97C63" w:rsidRDefault="00F63A8A" w:rsidP="00F63A8A">
      <w:pPr>
        <w:pStyle w:val="ListBullet"/>
        <w:tabs>
          <w:tab w:val="left" w:pos="7560"/>
        </w:tabs>
        <w:rPr>
          <w:color w:val="auto"/>
          <w:sz w:val="20"/>
        </w:rPr>
      </w:pPr>
      <w:r w:rsidRPr="00F97C63">
        <w:rPr>
          <w:color w:val="auto"/>
          <w:sz w:val="20"/>
        </w:rPr>
        <w:t>Contributed to</w:t>
      </w:r>
      <w:r>
        <w:rPr>
          <w:color w:val="auto"/>
          <w:sz w:val="20"/>
        </w:rPr>
        <w:t xml:space="preserve"> development of</w:t>
      </w:r>
      <w:r w:rsidRPr="00F97C63">
        <w:rPr>
          <w:color w:val="auto"/>
          <w:sz w:val="20"/>
        </w:rPr>
        <w:t xml:space="preserve"> </w:t>
      </w:r>
      <w:r>
        <w:rPr>
          <w:color w:val="auto"/>
          <w:sz w:val="20"/>
        </w:rPr>
        <w:t>risk-based monitoring model process and designed and managed the development and integration of custom trigger-based applications for two global RBM trials</w:t>
      </w:r>
      <w:r w:rsidRPr="00F97C63">
        <w:rPr>
          <w:color w:val="auto"/>
          <w:sz w:val="20"/>
        </w:rPr>
        <w:t xml:space="preserve"> </w:t>
      </w:r>
    </w:p>
    <w:p w14:paraId="3C913F58" w14:textId="34A4DA76" w:rsidR="00025C04" w:rsidRPr="00397BEA" w:rsidRDefault="00181DA5" w:rsidP="00025C04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>Drove</w:t>
      </w:r>
      <w:r w:rsidR="00025C04">
        <w:rPr>
          <w:color w:val="auto"/>
          <w:sz w:val="20"/>
        </w:rPr>
        <w:t xml:space="preserve"> global Infosari</w:t>
      </w:r>
      <w:r w:rsidR="00453401">
        <w:rPr>
          <w:color w:val="auto"/>
          <w:sz w:val="20"/>
        </w:rPr>
        <w:t>o Analytics platform adoption</w:t>
      </w:r>
      <w:r w:rsidR="00440DDB">
        <w:rPr>
          <w:color w:val="auto"/>
          <w:sz w:val="20"/>
        </w:rPr>
        <w:t>,</w:t>
      </w:r>
      <w:r w:rsidR="007C6B4A">
        <w:rPr>
          <w:color w:val="auto"/>
          <w:sz w:val="20"/>
        </w:rPr>
        <w:t xml:space="preserve"> </w:t>
      </w:r>
      <w:r w:rsidR="00025C04">
        <w:rPr>
          <w:color w:val="auto"/>
          <w:sz w:val="20"/>
        </w:rPr>
        <w:t xml:space="preserve">supporting all programs and portfolios </w:t>
      </w:r>
    </w:p>
    <w:p w14:paraId="1A2BA265" w14:textId="725822DD" w:rsidR="00BE18EE" w:rsidRDefault="00BE18EE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</w:t>
      </w:r>
      <w:r w:rsidR="00E42DA0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BF5CA7">
        <w:rPr>
          <w:color w:val="auto"/>
          <w:sz w:val="20"/>
        </w:rPr>
        <w:t>and coordinate</w:t>
      </w:r>
      <w:r w:rsidR="00E42DA0">
        <w:rPr>
          <w:color w:val="auto"/>
          <w:sz w:val="20"/>
        </w:rPr>
        <w:t>d</w:t>
      </w:r>
      <w:r w:rsidR="00BF5CA7">
        <w:rPr>
          <w:color w:val="auto"/>
          <w:sz w:val="20"/>
        </w:rPr>
        <w:t xml:space="preserve"> </w:t>
      </w:r>
      <w:r>
        <w:rPr>
          <w:color w:val="auto"/>
          <w:sz w:val="20"/>
        </w:rPr>
        <w:t>with vendors</w:t>
      </w:r>
      <w:r w:rsidR="00C556F3">
        <w:rPr>
          <w:color w:val="auto"/>
          <w:sz w:val="20"/>
        </w:rPr>
        <w:t xml:space="preserve">, </w:t>
      </w:r>
      <w:r w:rsidR="00B2323A">
        <w:rPr>
          <w:color w:val="auto"/>
          <w:sz w:val="20"/>
        </w:rPr>
        <w:t>internal IT groups</w:t>
      </w:r>
      <w:r w:rsidR="00C556F3">
        <w:rPr>
          <w:color w:val="auto"/>
          <w:sz w:val="20"/>
        </w:rPr>
        <w:t xml:space="preserve"> and data management</w:t>
      </w:r>
      <w:r>
        <w:rPr>
          <w:color w:val="auto"/>
          <w:sz w:val="20"/>
        </w:rPr>
        <w:t xml:space="preserve"> to re</w:t>
      </w:r>
      <w:r w:rsidR="00E42DA0">
        <w:rPr>
          <w:color w:val="auto"/>
          <w:sz w:val="20"/>
        </w:rPr>
        <w:t xml:space="preserve">solve problems and propose changes; communicated with </w:t>
      </w:r>
      <w:r>
        <w:rPr>
          <w:color w:val="auto"/>
          <w:sz w:val="20"/>
        </w:rPr>
        <w:t xml:space="preserve">project teams </w:t>
      </w:r>
      <w:r w:rsidR="00E42DA0">
        <w:rPr>
          <w:color w:val="auto"/>
          <w:sz w:val="20"/>
        </w:rPr>
        <w:t>and stakeholders with status updates and training</w:t>
      </w:r>
    </w:p>
    <w:sdt>
      <w:sdtPr>
        <w:rPr>
          <w:b w:val="0"/>
          <w:bCs w:val="0"/>
          <w:caps w:val="0"/>
          <w:color w:val="auto"/>
        </w:rPr>
        <w:id w:val="1936943937"/>
      </w:sdtPr>
      <w:sdtEndPr>
        <w:rPr>
          <w:b/>
          <w:bCs/>
          <w:caps/>
        </w:rPr>
      </w:sdtEndPr>
      <w:sdtContent>
        <w:p w14:paraId="65A9DCBC" w14:textId="77777777" w:rsidR="00F569BD" w:rsidRPr="008B4670" w:rsidRDefault="00F569BD" w:rsidP="00420CDF">
          <w:pPr>
            <w:pStyle w:val="Subsection"/>
            <w:tabs>
              <w:tab w:val="left" w:pos="7560"/>
            </w:tabs>
            <w:spacing w:before="240" w:after="0"/>
            <w:rPr>
              <w:color w:val="auto"/>
              <w:sz w:val="24"/>
              <w:szCs w:val="24"/>
            </w:rPr>
          </w:pPr>
          <w:r>
            <w:rPr>
              <w:color w:val="auto"/>
              <w:sz w:val="24"/>
              <w:szCs w:val="24"/>
            </w:rPr>
            <w:t>Other related e</w:t>
          </w:r>
          <w:r w:rsidRPr="00397BEA">
            <w:rPr>
              <w:color w:val="auto"/>
              <w:sz w:val="24"/>
              <w:szCs w:val="24"/>
            </w:rPr>
            <w:t>xperience</w:t>
          </w:r>
        </w:p>
        <w:p w14:paraId="4085F8E1" w14:textId="77777777" w:rsidR="00F569BD" w:rsidRPr="0057710B" w:rsidRDefault="00F569BD" w:rsidP="001B11FE">
          <w:pPr>
            <w:pStyle w:val="SectionHeading"/>
            <w:tabs>
              <w:tab w:val="left" w:pos="7560"/>
            </w:tabs>
            <w:spacing w:before="0" w:after="8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I</w:t>
          </w:r>
          <w:r w:rsidRPr="0057710B">
            <w:rPr>
              <w:color w:val="auto"/>
              <w:sz w:val="20"/>
            </w:rPr>
            <w:t xml:space="preserve">n-House Clinical Research Associate | </w:t>
          </w:r>
          <w:r w:rsidRPr="0057710B">
            <w:rPr>
              <w:b w:val="0"/>
              <w:color w:val="auto"/>
              <w:sz w:val="20"/>
            </w:rPr>
            <w:t>Aerotek contract: Quintiles | Durham, NC</w:t>
          </w:r>
          <w:r w:rsidRPr="0057710B">
            <w:rPr>
              <w:b w:val="0"/>
              <w:color w:val="auto"/>
              <w:sz w:val="20"/>
            </w:rPr>
            <w:tab/>
          </w:r>
          <w:r w:rsidRPr="00962A77">
            <w:rPr>
              <w:b w:val="0"/>
              <w:i/>
              <w:iCs/>
              <w:color w:val="auto"/>
              <w:sz w:val="20"/>
            </w:rPr>
            <w:t>Oct 2011 – Nov</w:t>
          </w:r>
          <w:r w:rsidRPr="00962A77">
            <w:rPr>
              <w:i/>
              <w:iCs/>
              <w:color w:val="auto"/>
              <w:sz w:val="20"/>
            </w:rPr>
            <w:t xml:space="preserve"> </w:t>
          </w:r>
          <w:r w:rsidRPr="00962A77">
            <w:rPr>
              <w:b w:val="0"/>
              <w:i/>
              <w:iCs/>
              <w:color w:val="auto"/>
              <w:sz w:val="20"/>
            </w:rPr>
            <w:t>2012</w:t>
          </w:r>
        </w:p>
        <w:p w14:paraId="6EA9AEBF" w14:textId="77777777" w:rsidR="00F569BD" w:rsidRPr="00397BEA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Associate II | 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Neovista 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Newark, CA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Mar 2011 – Oct 2011</w:t>
          </w:r>
        </w:p>
        <w:p w14:paraId="7EA1BB83" w14:textId="77777777" w:rsidR="00F569BD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Associate I, II | 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The Duke Clinical Research Institute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Durham, NC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     </w:t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Aug 2007 – Mar 2011</w:t>
          </w:r>
        </w:p>
        <w:p w14:paraId="1DA3809C" w14:textId="77777777" w:rsidR="00F569BD" w:rsidRPr="00962A77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Pharmacy Technician | 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CVS Pharmacy | Mebane, NC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  <w:t xml:space="preserve"> </w:t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Jan 2007 – Aug 2007</w:t>
          </w:r>
        </w:p>
        <w:p w14:paraId="2489A96E" w14:textId="77777777" w:rsidR="00F569BD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Technician 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The Duke Clinical Research Institute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Durham, NC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     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ab/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Aug 2002 – Aug 2006</w:t>
          </w:r>
        </w:p>
        <w:p w14:paraId="5035A2BF" w14:textId="77777777" w:rsidR="00F569BD" w:rsidRPr="0057710B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Certified Phlebotomy Technician | 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Duke Medical Center | Durham, NC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Dec 2000 – Aug 2002</w:t>
          </w:r>
        </w:p>
        <w:p w14:paraId="34B165A9" w14:textId="5667572C" w:rsidR="00F569BD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b w:val="0"/>
              <w:bCs w:val="0"/>
              <w:caps w:val="0"/>
              <w:color w:val="auto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M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edic</w:t>
          </w: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/M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edical Technician</w:t>
          </w: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United States Air</w:t>
          </w:r>
          <w:r w:rsidR="00C27E4D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 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Force | Goldsboro, NC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Jun 1997 – Nov 2000</w:t>
          </w:r>
        </w:p>
      </w:sdtContent>
    </w:sdt>
    <w:p w14:paraId="12DBA5F7" w14:textId="121C4160" w:rsidR="00C76444" w:rsidRPr="008E79FA" w:rsidRDefault="00C76444" w:rsidP="00C76444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8E79FA">
        <w:rPr>
          <w:color w:val="auto"/>
          <w:sz w:val="24"/>
          <w:szCs w:val="24"/>
        </w:rPr>
        <w:t xml:space="preserve">THERAPEUTIC </w:t>
      </w:r>
      <w:smartTag w:uri="urn:schemas-microsoft-com:office:smarttags" w:element="stockticker">
        <w:r w:rsidRPr="008E79FA">
          <w:rPr>
            <w:color w:val="auto"/>
            <w:sz w:val="24"/>
            <w:szCs w:val="24"/>
          </w:rPr>
          <w:t>AREA</w:t>
        </w:r>
      </w:smartTag>
      <w:r w:rsidR="00420CDF">
        <w:rPr>
          <w:color w:val="auto"/>
          <w:sz w:val="24"/>
          <w:szCs w:val="24"/>
        </w:rPr>
        <w:t xml:space="preserve"> and Indication</w:t>
      </w:r>
      <w:r w:rsidRPr="008E79FA">
        <w:rPr>
          <w:color w:val="auto"/>
          <w:sz w:val="24"/>
          <w:szCs w:val="24"/>
        </w:rPr>
        <w:t xml:space="preserve"> EXPERIENCE</w:t>
      </w:r>
    </w:p>
    <w:tbl>
      <w:tblPr>
        <w:tblW w:w="94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595"/>
        <w:gridCol w:w="4855"/>
      </w:tblGrid>
      <w:tr w:rsidR="00C76444" w:rsidRPr="00FB577A" w14:paraId="08C97E89" w14:textId="77777777" w:rsidTr="00494F9A">
        <w:trPr>
          <w:trHeight w:val="173"/>
        </w:trPr>
        <w:tc>
          <w:tcPr>
            <w:tcW w:w="4595" w:type="dxa"/>
            <w:shd w:val="clear" w:color="auto" w:fill="auto"/>
          </w:tcPr>
          <w:p w14:paraId="6DD6BA75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Bone: osteoporosis</w:t>
            </w:r>
          </w:p>
        </w:tc>
        <w:tc>
          <w:tcPr>
            <w:tcW w:w="4855" w:type="dxa"/>
          </w:tcPr>
          <w:p w14:paraId="61BC1DA0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Immunology</w:t>
            </w:r>
            <w:r>
              <w:rPr>
                <w:color w:val="auto"/>
                <w:sz w:val="20"/>
              </w:rPr>
              <w:t>: lupus erythematosus</w:t>
            </w:r>
          </w:p>
        </w:tc>
      </w:tr>
      <w:tr w:rsidR="00C76444" w:rsidRPr="00FB577A" w14:paraId="4BDE5F43" w14:textId="77777777" w:rsidTr="00494F9A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35080777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</w:t>
            </w:r>
            <w:r>
              <w:rPr>
                <w:color w:val="auto"/>
                <w:sz w:val="20"/>
              </w:rPr>
              <w:t>: atrial fibrillation, hyperlipidemia</w:t>
            </w:r>
          </w:p>
        </w:tc>
        <w:tc>
          <w:tcPr>
            <w:tcW w:w="4855" w:type="dxa"/>
          </w:tcPr>
          <w:p w14:paraId="101334D4" w14:textId="21D9D68E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Infectious Disease</w:t>
            </w:r>
            <w:r>
              <w:rPr>
                <w:color w:val="auto"/>
                <w:sz w:val="20"/>
              </w:rPr>
              <w:t xml:space="preserve">: </w:t>
            </w:r>
            <w:r w:rsidR="000012BB">
              <w:rPr>
                <w:color w:val="auto"/>
                <w:sz w:val="20"/>
              </w:rPr>
              <w:t>HBV, HCV</w:t>
            </w:r>
            <w:r>
              <w:rPr>
                <w:color w:val="auto"/>
                <w:sz w:val="20"/>
              </w:rPr>
              <w:t>, HIV+hyperlipidemia</w:t>
            </w:r>
          </w:p>
        </w:tc>
      </w:tr>
      <w:tr w:rsidR="00C76444" w:rsidRPr="00FB577A" w14:paraId="27A91191" w14:textId="77777777" w:rsidTr="00494F9A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2CF97AA9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CNS: major depressive disorder</w:t>
            </w:r>
          </w:p>
        </w:tc>
        <w:tc>
          <w:tcPr>
            <w:tcW w:w="4855" w:type="dxa"/>
          </w:tcPr>
          <w:p w14:paraId="79E37FC1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Ophthalmology</w:t>
            </w:r>
            <w:r>
              <w:rPr>
                <w:color w:val="auto"/>
                <w:sz w:val="20"/>
              </w:rPr>
              <w:t>: age related macular degeneration</w:t>
            </w:r>
          </w:p>
        </w:tc>
      </w:tr>
      <w:tr w:rsidR="00C76444" w:rsidRPr="00FB577A" w14:paraId="6D6CA027" w14:textId="77777777" w:rsidTr="00494F9A">
        <w:trPr>
          <w:trHeight w:val="173"/>
        </w:trPr>
        <w:tc>
          <w:tcPr>
            <w:tcW w:w="4595" w:type="dxa"/>
            <w:shd w:val="clear" w:color="auto" w:fill="auto"/>
          </w:tcPr>
          <w:p w14:paraId="1C13A44C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Hematology: anemia, surgical hemostasis</w:t>
            </w:r>
          </w:p>
        </w:tc>
        <w:tc>
          <w:tcPr>
            <w:tcW w:w="4855" w:type="dxa"/>
          </w:tcPr>
          <w:p w14:paraId="3892A910" w14:textId="3457E751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Peri-Operative: wound infection (cardiac, GI surgery) </w:t>
            </w:r>
          </w:p>
        </w:tc>
      </w:tr>
      <w:tr w:rsidR="00C76444" w:rsidRPr="00FB577A" w14:paraId="0B83258E" w14:textId="77777777" w:rsidTr="00494F9A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7B48F419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Endocrinology: diabetes mellitus type II</w:t>
            </w:r>
          </w:p>
          <w:p w14:paraId="38C94DB5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Oncology: multiple myeloma</w:t>
            </w:r>
          </w:p>
        </w:tc>
        <w:tc>
          <w:tcPr>
            <w:tcW w:w="4855" w:type="dxa"/>
          </w:tcPr>
          <w:p w14:paraId="1DB6DE84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Peri-Operative: post-operative nausea and vomiting</w:t>
            </w:r>
          </w:p>
        </w:tc>
      </w:tr>
    </w:tbl>
    <w:p w14:paraId="41446385" w14:textId="77777777" w:rsidR="00C76444" w:rsidRPr="00FB577A" w:rsidRDefault="00C76444" w:rsidP="00547C9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clinical </w:t>
      </w:r>
      <w:r w:rsidRPr="00FB577A">
        <w:rPr>
          <w:color w:val="auto"/>
          <w:sz w:val="24"/>
          <w:szCs w:val="24"/>
        </w:rPr>
        <w:t xml:space="preserve">RESEARCH VENDOR AND </w:t>
      </w:r>
      <w:r>
        <w:rPr>
          <w:color w:val="auto"/>
          <w:sz w:val="24"/>
          <w:szCs w:val="24"/>
        </w:rPr>
        <w:t>Platform</w:t>
      </w:r>
      <w:r w:rsidRPr="00FB577A">
        <w:rPr>
          <w:color w:val="auto"/>
          <w:sz w:val="24"/>
          <w:szCs w:val="24"/>
        </w:rPr>
        <w:t xml:space="preserve"> EXPERIENCE</w:t>
      </w:r>
    </w:p>
    <w:p w14:paraId="77AAC239" w14:textId="77777777" w:rsidR="00C76444" w:rsidRPr="0074439E" w:rsidRDefault="00C76444" w:rsidP="00C76444">
      <w:pPr>
        <w:pStyle w:val="ListBullet"/>
        <w:spacing w:after="0"/>
        <w:rPr>
          <w:color w:val="auto"/>
          <w:sz w:val="20"/>
        </w:rPr>
      </w:pPr>
      <w:r>
        <w:rPr>
          <w:color w:val="auto"/>
          <w:sz w:val="20"/>
        </w:rPr>
        <w:t>Electronic Data Capture: InForm, Rave</w:t>
      </w:r>
    </w:p>
    <w:p w14:paraId="6CEA0DE6" w14:textId="77777777" w:rsidR="00C76444" w:rsidRPr="0074439E" w:rsidRDefault="00C76444" w:rsidP="00C76444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>Interactive Voice/Web Response System</w:t>
      </w:r>
      <w:r>
        <w:rPr>
          <w:color w:val="auto"/>
          <w:sz w:val="20"/>
        </w:rPr>
        <w:t>s: Almac, Parexel iStudy</w:t>
      </w:r>
    </w:p>
    <w:p w14:paraId="6A2420DF" w14:textId="08D8F2CA" w:rsidR="00C76444" w:rsidRDefault="00C76444" w:rsidP="00C76444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 xml:space="preserve">Clinical </w:t>
      </w:r>
      <w:r>
        <w:rPr>
          <w:color w:val="auto"/>
          <w:sz w:val="20"/>
        </w:rPr>
        <w:t>Trial Platforms</w:t>
      </w:r>
      <w:r w:rsidRPr="0074439E">
        <w:rPr>
          <w:color w:val="auto"/>
          <w:sz w:val="20"/>
        </w:rPr>
        <w:t xml:space="preserve">: CTMS, Infosario, </w:t>
      </w:r>
      <w:r>
        <w:rPr>
          <w:color w:val="auto"/>
          <w:sz w:val="20"/>
        </w:rPr>
        <w:t xml:space="preserve">Spotfire, </w:t>
      </w:r>
      <w:r w:rsidRPr="0074439E">
        <w:rPr>
          <w:color w:val="auto"/>
          <w:sz w:val="20"/>
        </w:rPr>
        <w:t>Intralinks</w:t>
      </w:r>
      <w:r>
        <w:rPr>
          <w:color w:val="auto"/>
          <w:sz w:val="20"/>
        </w:rPr>
        <w:t>, Lotus, Study Optimizer</w:t>
      </w:r>
    </w:p>
    <w:p w14:paraId="070DEFA5" w14:textId="77777777" w:rsidR="00C76444" w:rsidRPr="0074439E" w:rsidRDefault="00C76444" w:rsidP="00C76444">
      <w:pPr>
        <w:pStyle w:val="ListBullet"/>
        <w:spacing w:after="0"/>
        <w:rPr>
          <w:color w:val="auto"/>
          <w:sz w:val="20"/>
        </w:rPr>
      </w:pPr>
      <w:r>
        <w:rPr>
          <w:color w:val="auto"/>
          <w:sz w:val="20"/>
        </w:rPr>
        <w:t>Clinical Document Management: EPIC, ELVIS, EDM, Veeva Vault</w:t>
      </w:r>
    </w:p>
    <w:p w14:paraId="3CAF3E3F" w14:textId="77777777" w:rsidR="00C76444" w:rsidRDefault="00C76444" w:rsidP="00C76444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 xml:space="preserve">Central Lab: Cenetron, Covance, DARC, Duke Reading Center, eRT, </w:t>
      </w:r>
      <w:r>
        <w:rPr>
          <w:color w:val="auto"/>
          <w:sz w:val="20"/>
        </w:rPr>
        <w:t>PRL, Q2</w:t>
      </w:r>
    </w:p>
    <w:p w14:paraId="29F3BE4C" w14:textId="788B9B44" w:rsidR="00C76444" w:rsidRPr="00FE550C" w:rsidRDefault="00C76444" w:rsidP="00C76444">
      <w:pPr>
        <w:pStyle w:val="ListBullet"/>
        <w:spacing w:after="0"/>
        <w:rPr>
          <w:color w:val="auto"/>
          <w:sz w:val="20"/>
        </w:rPr>
      </w:pPr>
      <w:r>
        <w:rPr>
          <w:color w:val="auto"/>
          <w:sz w:val="20"/>
        </w:rPr>
        <w:t>eConsent: DrugDev</w:t>
      </w:r>
    </w:p>
    <w:p w14:paraId="07CC6DD6" w14:textId="77777777" w:rsidR="006B40E0" w:rsidRPr="00397BEA" w:rsidRDefault="006B40E0" w:rsidP="006B40E0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Certifications</w:t>
      </w:r>
    </w:p>
    <w:p w14:paraId="489E6F9A" w14:textId="77777777" w:rsidR="006B40E0" w:rsidRPr="00397BEA" w:rsidRDefault="006B40E0" w:rsidP="006B40E0">
      <w:pPr>
        <w:pStyle w:val="ListBullet"/>
        <w:numPr>
          <w:ilvl w:val="0"/>
          <w:numId w:val="0"/>
        </w:numPr>
        <w:spacing w:after="0"/>
        <w:ind w:left="144" w:hanging="144"/>
        <w:rPr>
          <w:color w:val="auto"/>
          <w:sz w:val="20"/>
        </w:rPr>
      </w:pPr>
      <w:r w:rsidRPr="00397BEA">
        <w:rPr>
          <w:b/>
          <w:color w:val="auto"/>
          <w:sz w:val="20"/>
        </w:rPr>
        <w:t>Certified Associate in Project Management (CAPM)</w:t>
      </w:r>
      <w:r w:rsidRPr="00397BEA">
        <w:rPr>
          <w:color w:val="auto"/>
          <w:sz w:val="20"/>
        </w:rPr>
        <w:t> | Mar 2015 | Project Management Institute (PMI)</w:t>
      </w:r>
    </w:p>
    <w:p w14:paraId="012C3E04" w14:textId="77777777" w:rsidR="006B40E0" w:rsidRPr="00397BEA" w:rsidRDefault="006B40E0" w:rsidP="006B40E0">
      <w:pPr>
        <w:pStyle w:val="ListBullet"/>
        <w:numPr>
          <w:ilvl w:val="0"/>
          <w:numId w:val="0"/>
        </w:numPr>
        <w:spacing w:after="0"/>
        <w:ind w:left="144" w:hanging="144"/>
        <w:rPr>
          <w:color w:val="auto"/>
          <w:sz w:val="20"/>
        </w:rPr>
      </w:pPr>
      <w:r w:rsidRPr="00397BEA">
        <w:rPr>
          <w:b/>
          <w:color w:val="auto"/>
          <w:sz w:val="20"/>
        </w:rPr>
        <w:t>Expert GCP Exam for Managers &amp; Staff Interacting with Investigational Sites</w:t>
      </w:r>
      <w:r w:rsidRPr="00397BEA">
        <w:rPr>
          <w:color w:val="auto"/>
          <w:sz w:val="20"/>
        </w:rPr>
        <w:t> | Apr 2014 | Barnett</w:t>
      </w:r>
    </w:p>
    <w:p w14:paraId="09935F86" w14:textId="4C771D9F" w:rsidR="00E7153D" w:rsidRDefault="00E7153D" w:rsidP="00E7153D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Coursework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  <w:szCs w:val="22"/>
          <w:lang w:eastAsia="en-US"/>
        </w:rPr>
        <w:id w:val="-97873901"/>
      </w:sdtPr>
      <w:sdtEndPr>
        <w:rPr>
          <w:b/>
          <w:caps w:val="0"/>
          <w:sz w:val="20"/>
          <w:szCs w:val="20"/>
          <w:lang w:eastAsia="ja-JP"/>
        </w:rPr>
      </w:sdtEndPr>
      <w:sdtContent>
        <w:p w14:paraId="75C45D0F" w14:textId="309611D6" w:rsidR="00E7153D" w:rsidRPr="00E7153D" w:rsidRDefault="006D6911" w:rsidP="00275150">
          <w:pPr>
            <w:pStyle w:val="SectionHeading"/>
            <w:numPr>
              <w:ilvl w:val="0"/>
              <w:numId w:val="37"/>
            </w:numPr>
            <w:spacing w:before="0" w:after="80"/>
            <w:ind w:left="180" w:hanging="180"/>
            <w:rPr>
              <w:b w:val="0"/>
              <w:color w:val="auto"/>
              <w:sz w:val="20"/>
            </w:rPr>
          </w:pPr>
          <w:r w:rsidRPr="00E7153D">
            <w:rPr>
              <w:b w:val="0"/>
              <w:color w:val="auto"/>
              <w:sz w:val="20"/>
            </w:rPr>
            <w:t>Master of Science</w:t>
          </w:r>
          <w:r w:rsidR="00E7153D" w:rsidRPr="00E7153D">
            <w:rPr>
              <w:b w:val="0"/>
              <w:color w:val="auto"/>
              <w:sz w:val="20"/>
            </w:rPr>
            <w:t xml:space="preserve">, Predictive Analytics - Northwestern University: </w:t>
          </w:r>
        </w:p>
        <w:p w14:paraId="0704F33A" w14:textId="77777777" w:rsidR="00E7153D" w:rsidRPr="00494F9A" w:rsidRDefault="00E7153D" w:rsidP="00F560A7">
          <w:pPr>
            <w:spacing w:after="80"/>
            <w:ind w:left="720" w:hanging="360"/>
            <w:rPr>
              <w:color w:val="auto"/>
              <w:sz w:val="20"/>
            </w:rPr>
          </w:pPr>
          <w:r w:rsidRPr="00494F9A">
            <w:rPr>
              <w:color w:val="auto"/>
              <w:sz w:val="20"/>
            </w:rPr>
            <w:t xml:space="preserve">Variable Selection: </w:t>
          </w:r>
          <w:r w:rsidRPr="00494F9A">
            <w:rPr>
              <w:i/>
              <w:color w:val="auto"/>
              <w:sz w:val="20"/>
            </w:rPr>
            <w:t>stepwise, forward, backward methods, decision tree variable importance</w:t>
          </w:r>
        </w:p>
        <w:p w14:paraId="63F3B3B6" w14:textId="77777777" w:rsidR="00E7153D" w:rsidRPr="00494F9A" w:rsidRDefault="00E7153D" w:rsidP="00F560A7">
          <w:pPr>
            <w:spacing w:after="80"/>
            <w:ind w:left="720" w:hanging="360"/>
            <w:rPr>
              <w:color w:val="auto"/>
              <w:sz w:val="20"/>
            </w:rPr>
          </w:pPr>
          <w:r w:rsidRPr="00494F9A">
            <w:rPr>
              <w:color w:val="auto"/>
              <w:sz w:val="20"/>
            </w:rPr>
            <w:t xml:space="preserve">Validation Methods: </w:t>
          </w:r>
          <w:r w:rsidRPr="00494F9A">
            <w:rPr>
              <w:i/>
              <w:color w:val="auto"/>
              <w:sz w:val="20"/>
            </w:rPr>
            <w:t>cross validation, k-fold cross validation, leave-one-out validation, bootstrapping</w:t>
          </w:r>
        </w:p>
        <w:p w14:paraId="17423D70" w14:textId="77777777" w:rsidR="00E7153D" w:rsidRPr="00494F9A" w:rsidRDefault="00E7153D" w:rsidP="00F560A7">
          <w:pPr>
            <w:spacing w:after="80"/>
            <w:ind w:left="720" w:hanging="360"/>
            <w:rPr>
              <w:i/>
              <w:color w:val="auto"/>
              <w:sz w:val="20"/>
            </w:rPr>
          </w:pPr>
          <w:r w:rsidRPr="00494F9A">
            <w:rPr>
              <w:color w:val="auto"/>
              <w:sz w:val="20"/>
            </w:rPr>
            <w:t xml:space="preserve">Classification Models: </w:t>
          </w:r>
          <w:r w:rsidRPr="00494F9A">
            <w:rPr>
              <w:i/>
              <w:color w:val="auto"/>
              <w:sz w:val="20"/>
            </w:rPr>
            <w:t>linear and quadratic discriminant analysis, K-nearest neighbor</w:t>
          </w:r>
        </w:p>
        <w:p w14:paraId="633BAFE0" w14:textId="77777777" w:rsidR="00E7153D" w:rsidRPr="00494F9A" w:rsidRDefault="00E7153D" w:rsidP="00F560A7">
          <w:pPr>
            <w:spacing w:after="80"/>
            <w:ind w:left="720" w:hanging="360"/>
            <w:rPr>
              <w:color w:val="auto"/>
              <w:sz w:val="20"/>
            </w:rPr>
          </w:pPr>
          <w:r w:rsidRPr="00494F9A">
            <w:rPr>
              <w:color w:val="auto"/>
              <w:sz w:val="20"/>
            </w:rPr>
            <w:t xml:space="preserve">Generalized Linear Models: </w:t>
          </w:r>
          <w:r w:rsidRPr="00494F9A">
            <w:rPr>
              <w:i/>
              <w:color w:val="auto"/>
              <w:sz w:val="20"/>
            </w:rPr>
            <w:t>logistic, Poisson, and logit regression</w:t>
          </w:r>
        </w:p>
        <w:p w14:paraId="03D71B71" w14:textId="468860EC" w:rsidR="00E7153D" w:rsidRPr="00494F9A" w:rsidRDefault="00E7153D" w:rsidP="00F560A7">
          <w:pPr>
            <w:spacing w:after="80"/>
            <w:ind w:left="720" w:hanging="360"/>
            <w:rPr>
              <w:i/>
              <w:color w:val="auto"/>
              <w:sz w:val="20"/>
            </w:rPr>
          </w:pPr>
          <w:r w:rsidRPr="00494F9A">
            <w:rPr>
              <w:color w:val="auto"/>
              <w:sz w:val="20"/>
            </w:rPr>
            <w:t xml:space="preserve">Non-linear Models: </w:t>
          </w:r>
          <w:r w:rsidRPr="00494F9A">
            <w:rPr>
              <w:i/>
              <w:color w:val="auto"/>
              <w:sz w:val="20"/>
            </w:rPr>
            <w:t xml:space="preserve">splines, local </w:t>
          </w:r>
          <w:r w:rsidR="00275150" w:rsidRPr="00494F9A">
            <w:rPr>
              <w:i/>
              <w:color w:val="auto"/>
              <w:sz w:val="20"/>
            </w:rPr>
            <w:t xml:space="preserve">and polynomial </w:t>
          </w:r>
          <w:r w:rsidRPr="00494F9A">
            <w:rPr>
              <w:i/>
              <w:color w:val="auto"/>
              <w:sz w:val="20"/>
            </w:rPr>
            <w:t>regression, step functions, generalized additive models</w:t>
          </w:r>
        </w:p>
        <w:p w14:paraId="6E446336" w14:textId="77777777" w:rsidR="00E7153D" w:rsidRPr="00494F9A" w:rsidRDefault="00E7153D" w:rsidP="00F560A7">
          <w:pPr>
            <w:spacing w:after="80"/>
            <w:ind w:left="720" w:hanging="360"/>
            <w:rPr>
              <w:color w:val="auto"/>
              <w:sz w:val="20"/>
            </w:rPr>
          </w:pPr>
          <w:r w:rsidRPr="00494F9A">
            <w:rPr>
              <w:color w:val="auto"/>
              <w:sz w:val="20"/>
            </w:rPr>
            <w:t xml:space="preserve">Dimension Reduction: </w:t>
          </w:r>
          <w:r w:rsidRPr="00494F9A">
            <w:rPr>
              <w:i/>
              <w:color w:val="auto"/>
              <w:sz w:val="20"/>
            </w:rPr>
            <w:t>partial least squares, principal component analysis, Lasso, Ridge Reduction, Stepwise</w:t>
          </w:r>
        </w:p>
        <w:p w14:paraId="509F126A" w14:textId="604A3AD9" w:rsidR="00E7153D" w:rsidRPr="00494F9A" w:rsidRDefault="00E7153D" w:rsidP="00F560A7">
          <w:pPr>
            <w:spacing w:after="80"/>
            <w:ind w:left="720" w:hanging="360"/>
            <w:rPr>
              <w:color w:val="auto"/>
              <w:sz w:val="20"/>
            </w:rPr>
          </w:pPr>
          <w:r w:rsidRPr="00494F9A">
            <w:rPr>
              <w:color w:val="auto"/>
              <w:sz w:val="20"/>
            </w:rPr>
            <w:t xml:space="preserve">Neural Networks: </w:t>
          </w:r>
          <w:r w:rsidRPr="00494F9A">
            <w:rPr>
              <w:i/>
              <w:color w:val="auto"/>
              <w:sz w:val="20"/>
            </w:rPr>
            <w:t>perceptron, artificial neural networks</w:t>
          </w:r>
          <w:r w:rsidR="005A0346">
            <w:rPr>
              <w:i/>
              <w:color w:val="auto"/>
              <w:sz w:val="20"/>
            </w:rPr>
            <w:t>, cnn</w:t>
          </w:r>
        </w:p>
        <w:p w14:paraId="019259D5" w14:textId="77777777" w:rsidR="00E7153D" w:rsidRPr="00494F9A" w:rsidRDefault="00E7153D" w:rsidP="00F560A7">
          <w:pPr>
            <w:spacing w:after="80"/>
            <w:ind w:left="720" w:hanging="360"/>
            <w:rPr>
              <w:color w:val="auto"/>
              <w:sz w:val="20"/>
            </w:rPr>
          </w:pPr>
          <w:r w:rsidRPr="00494F9A">
            <w:rPr>
              <w:color w:val="auto"/>
              <w:sz w:val="20"/>
            </w:rPr>
            <w:t xml:space="preserve">Decision Trees: </w:t>
          </w:r>
          <w:r w:rsidRPr="00494F9A">
            <w:rPr>
              <w:i/>
              <w:color w:val="auto"/>
              <w:sz w:val="20"/>
            </w:rPr>
            <w:t>classification trees, regression trees, bagging, random forest, boosting</w:t>
          </w:r>
        </w:p>
        <w:p w14:paraId="668CF461" w14:textId="77777777" w:rsidR="00E7153D" w:rsidRPr="00494F9A" w:rsidRDefault="00E7153D" w:rsidP="00F560A7">
          <w:pPr>
            <w:spacing w:after="80"/>
            <w:ind w:left="720" w:hanging="360"/>
            <w:rPr>
              <w:color w:val="auto"/>
              <w:sz w:val="20"/>
            </w:rPr>
          </w:pPr>
          <w:r w:rsidRPr="00494F9A">
            <w:rPr>
              <w:color w:val="auto"/>
              <w:sz w:val="20"/>
            </w:rPr>
            <w:t xml:space="preserve">Unsupervised Learning Models: </w:t>
          </w:r>
          <w:r w:rsidRPr="00494F9A">
            <w:rPr>
              <w:i/>
              <w:color w:val="auto"/>
              <w:sz w:val="20"/>
            </w:rPr>
            <w:t>principal component analysis, factor analysis, cluster analysis</w:t>
          </w:r>
        </w:p>
        <w:p w14:paraId="48880953" w14:textId="77777777" w:rsidR="00E7153D" w:rsidRPr="00494F9A" w:rsidRDefault="00E7153D" w:rsidP="00F560A7">
          <w:pPr>
            <w:spacing w:after="80"/>
            <w:ind w:left="720" w:hanging="360"/>
            <w:rPr>
              <w:i/>
              <w:color w:val="auto"/>
              <w:sz w:val="20"/>
            </w:rPr>
          </w:pPr>
          <w:r w:rsidRPr="00494F9A">
            <w:rPr>
              <w:color w:val="auto"/>
              <w:sz w:val="20"/>
            </w:rPr>
            <w:t xml:space="preserve">Classifier Methods: </w:t>
          </w:r>
          <w:r w:rsidRPr="00494F9A">
            <w:rPr>
              <w:i/>
              <w:color w:val="auto"/>
              <w:sz w:val="20"/>
            </w:rPr>
            <w:t>support vector classifiers, support vector machines and kernels</w:t>
          </w:r>
        </w:p>
        <w:p w14:paraId="25DAA386" w14:textId="03EB1C82" w:rsidR="00E7153D" w:rsidRPr="00494F9A" w:rsidRDefault="00E7153D" w:rsidP="00F560A7">
          <w:pPr>
            <w:spacing w:after="80"/>
            <w:ind w:left="720" w:hanging="360"/>
            <w:rPr>
              <w:color w:val="auto"/>
              <w:sz w:val="20"/>
            </w:rPr>
          </w:pPr>
          <w:r w:rsidRPr="00494F9A">
            <w:rPr>
              <w:color w:val="auto"/>
              <w:sz w:val="20"/>
            </w:rPr>
            <w:t>Time Series Analysis: exponential smoothing, time series transformation</w:t>
          </w:r>
          <w:r w:rsidR="007474E2" w:rsidRPr="00494F9A">
            <w:rPr>
              <w:color w:val="auto"/>
              <w:sz w:val="20"/>
            </w:rPr>
            <w:t>, ARMA, ARIMA, neural network</w:t>
          </w:r>
        </w:p>
        <w:p w14:paraId="46013F27" w14:textId="755F386C" w:rsidR="00286674" w:rsidRDefault="0064258F" w:rsidP="008400BD">
          <w:pPr>
            <w:spacing w:after="80"/>
            <w:ind w:left="720" w:hanging="36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 xml:space="preserve">Decision analytics: </w:t>
          </w:r>
          <w:r w:rsidR="00145668">
            <w:rPr>
              <w:color w:val="auto"/>
              <w:sz w:val="20"/>
            </w:rPr>
            <w:t>linear integer and</w:t>
          </w:r>
          <w:r w:rsidR="007C708B">
            <w:rPr>
              <w:color w:val="auto"/>
              <w:sz w:val="20"/>
            </w:rPr>
            <w:t xml:space="preserve"> goal programming, </w:t>
          </w:r>
          <w:r>
            <w:rPr>
              <w:color w:val="auto"/>
              <w:sz w:val="20"/>
            </w:rPr>
            <w:t xml:space="preserve">optimization, queuing </w:t>
          </w:r>
          <w:r w:rsidR="009B5DDD">
            <w:rPr>
              <w:color w:val="auto"/>
              <w:sz w:val="20"/>
            </w:rPr>
            <w:t>and decision algorithms</w:t>
          </w:r>
        </w:p>
        <w:p w14:paraId="67CB58D2" w14:textId="269E054D" w:rsidR="005A0346" w:rsidRDefault="00286674" w:rsidP="008400BD">
          <w:pPr>
            <w:spacing w:after="80"/>
            <w:ind w:left="720" w:hanging="36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Natural Language Processing: NLTK, SciKitLearn</w:t>
          </w:r>
          <w:r w:rsidR="002C56DE">
            <w:rPr>
              <w:color w:val="auto"/>
              <w:sz w:val="20"/>
            </w:rPr>
            <w:t>, exploratory</w:t>
          </w:r>
          <w:r w:rsidR="00475C5B">
            <w:rPr>
              <w:color w:val="auto"/>
              <w:sz w:val="20"/>
            </w:rPr>
            <w:t xml:space="preserve"> vectorization</w:t>
          </w:r>
          <w:r w:rsidR="002C56DE">
            <w:rPr>
              <w:color w:val="auto"/>
              <w:sz w:val="20"/>
            </w:rPr>
            <w:t>, clustering</w:t>
          </w:r>
        </w:p>
        <w:p w14:paraId="4167D109" w14:textId="50DB452E" w:rsidR="00E7153D" w:rsidRPr="00AB261A" w:rsidRDefault="005A0346" w:rsidP="008400BD">
          <w:pPr>
            <w:spacing w:after="80"/>
            <w:ind w:left="720" w:hanging="36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Model validation</w:t>
          </w:r>
          <w:r w:rsidR="00366D02">
            <w:rPr>
              <w:color w:val="auto"/>
              <w:sz w:val="20"/>
            </w:rPr>
            <w:t xml:space="preserve"> and monitoring planning</w:t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865893658"/>
      </w:sdtPr>
      <w:sdtEndPr>
        <w:rPr>
          <w:rFonts w:asciiTheme="majorHAnsi" w:eastAsiaTheme="majorEastAsia" w:hAnsiTheme="majorHAnsi" w:cstheme="majorBidi"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1328900977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0"/>
            </w:rPr>
          </w:sdtEndPr>
          <w:sdtContent>
            <w:p w14:paraId="46CB2E92" w14:textId="77777777" w:rsidR="00E7153D" w:rsidRPr="00E7153D" w:rsidRDefault="00E7153D" w:rsidP="00F612AB">
              <w:pPr>
                <w:pStyle w:val="SectionHeading"/>
                <w:numPr>
                  <w:ilvl w:val="0"/>
                  <w:numId w:val="37"/>
                </w:numPr>
                <w:spacing w:before="0" w:after="0"/>
                <w:ind w:left="187" w:hanging="187"/>
                <w:rPr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</w:rPr>
              </w:pPr>
              <w:r w:rsidRPr="00E7153D">
                <w:rPr>
                  <w:b w:val="0"/>
                  <w:color w:val="auto"/>
                  <w:sz w:val="20"/>
                </w:rPr>
                <w:t>Lean Six Sigma Black Belt | Jun 2015 – Aug 2015 | BMGI</w:t>
              </w:r>
            </w:p>
          </w:sdtContent>
        </w:sdt>
      </w:sdtContent>
    </w:sdt>
    <w:p w14:paraId="7E4EEFD4" w14:textId="7BC66AE1" w:rsidR="00E7153D" w:rsidRPr="00E7153D" w:rsidRDefault="00513EA7" w:rsidP="00F612AB">
      <w:pPr>
        <w:pStyle w:val="SectionHeading"/>
        <w:numPr>
          <w:ilvl w:val="0"/>
          <w:numId w:val="37"/>
        </w:numPr>
        <w:spacing w:before="0" w:after="0"/>
        <w:ind w:left="187" w:hanging="187"/>
        <w:rPr>
          <w:b w:val="0"/>
          <w:color w:val="auto"/>
          <w:sz w:val="20"/>
        </w:rPr>
      </w:pPr>
      <w:sdt>
        <w:sdtPr>
          <w:rPr>
            <w:b w:val="0"/>
            <w:color w:val="auto"/>
            <w:sz w:val="20"/>
          </w:rPr>
          <w:id w:val="-749580058"/>
        </w:sdtPr>
        <w:sdtEndPr/>
        <w:sdtContent>
          <w:sdt>
            <w:sdtPr>
              <w:rPr>
                <w:b w:val="0"/>
                <w:color w:val="auto"/>
                <w:sz w:val="20"/>
              </w:rPr>
              <w:id w:val="-568495007"/>
            </w:sdtPr>
            <w:sdtEndPr/>
            <w:sdtContent>
              <w:r w:rsidR="00E7153D" w:rsidRPr="00E7153D">
                <w:rPr>
                  <w:b w:val="0"/>
                  <w:color w:val="auto"/>
                  <w:sz w:val="20"/>
                </w:rPr>
                <w:t>Lean Six Sigma Green Belt | Apr 2015 – Jun 2015 | BMGI</w:t>
              </w:r>
            </w:sdtContent>
          </w:sdt>
        </w:sdtContent>
      </w:sdt>
    </w:p>
    <w:p w14:paraId="1E712CA8" w14:textId="77777777" w:rsidR="00E7153D" w:rsidRDefault="00E7153D" w:rsidP="00E7153D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74439E">
        <w:rPr>
          <w:color w:val="auto"/>
          <w:sz w:val="24"/>
          <w:szCs w:val="24"/>
        </w:rPr>
        <w:lastRenderedPageBreak/>
        <w:t>Software</w:t>
      </w:r>
      <w:r>
        <w:rPr>
          <w:color w:val="auto"/>
          <w:sz w:val="24"/>
          <w:szCs w:val="24"/>
        </w:rPr>
        <w:t xml:space="preserve"> and programming Exposure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4"/>
        <w:gridCol w:w="4106"/>
      </w:tblGrid>
      <w:tr w:rsidR="00E7153D" w14:paraId="4F3249FF" w14:textId="77777777" w:rsidTr="00FB39F4">
        <w:trPr>
          <w:trHeight w:val="963"/>
        </w:trPr>
        <w:tc>
          <w:tcPr>
            <w:tcW w:w="5418" w:type="dxa"/>
          </w:tcPr>
          <w:p w14:paraId="62EF9110" w14:textId="059CE526" w:rsidR="00E7153D" w:rsidRDefault="00E7153D" w:rsidP="00A00FFD">
            <w:pPr>
              <w:pStyle w:val="ListBullet"/>
              <w:numPr>
                <w:ilvl w:val="0"/>
                <w:numId w:val="33"/>
              </w:numPr>
              <w:tabs>
                <w:tab w:val="left" w:pos="180"/>
              </w:tabs>
              <w:spacing w:after="0"/>
              <w:ind w:left="67" w:hanging="54"/>
              <w:rPr>
                <w:color w:val="auto"/>
                <w:sz w:val="20"/>
              </w:rPr>
            </w:pPr>
            <w:r w:rsidRPr="000F5597">
              <w:rPr>
                <w:color w:val="auto"/>
                <w:sz w:val="20"/>
              </w:rPr>
              <w:t xml:space="preserve">R </w:t>
            </w:r>
          </w:p>
          <w:p w14:paraId="1B9D0F6C" w14:textId="6F0FA2DE" w:rsidR="00E7153D" w:rsidRDefault="00E7153D" w:rsidP="00A00FFD">
            <w:pPr>
              <w:pStyle w:val="ListBullet"/>
              <w:numPr>
                <w:ilvl w:val="0"/>
                <w:numId w:val="33"/>
              </w:numPr>
              <w:tabs>
                <w:tab w:val="left" w:pos="180"/>
              </w:tabs>
              <w:spacing w:after="0"/>
              <w:ind w:left="67" w:hanging="54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Python</w:t>
            </w:r>
            <w:r w:rsidR="009039CF">
              <w:rPr>
                <w:color w:val="auto"/>
                <w:sz w:val="20"/>
              </w:rPr>
              <w:t xml:space="preserve">, </w:t>
            </w:r>
          </w:p>
          <w:p w14:paraId="73655854" w14:textId="3795C93A" w:rsidR="00E7153D" w:rsidRDefault="00E7153D" w:rsidP="00A00FFD">
            <w:pPr>
              <w:pStyle w:val="ListBullet"/>
              <w:numPr>
                <w:ilvl w:val="0"/>
                <w:numId w:val="33"/>
              </w:numPr>
              <w:tabs>
                <w:tab w:val="left" w:pos="180"/>
              </w:tabs>
              <w:spacing w:after="0"/>
              <w:ind w:left="67" w:hanging="54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SAS (SAS studio)</w:t>
            </w:r>
            <w:r w:rsidR="00DE30CE">
              <w:rPr>
                <w:color w:val="auto"/>
                <w:sz w:val="20"/>
              </w:rPr>
              <w:t>, SAS Enterprise Miner</w:t>
            </w:r>
          </w:p>
          <w:p w14:paraId="5F8E27AA" w14:textId="25657298" w:rsidR="00E7153D" w:rsidRDefault="00E7153D" w:rsidP="003D0855">
            <w:pPr>
              <w:pStyle w:val="ListBullet"/>
              <w:numPr>
                <w:ilvl w:val="0"/>
                <w:numId w:val="33"/>
              </w:numPr>
              <w:tabs>
                <w:tab w:val="left" w:pos="180"/>
              </w:tabs>
              <w:spacing w:after="0"/>
              <w:ind w:left="72" w:hanging="58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Visual Basic</w:t>
            </w:r>
          </w:p>
          <w:p w14:paraId="5516B105" w14:textId="0CEC3205" w:rsidR="00A378E6" w:rsidRPr="00A378E6" w:rsidRDefault="00A378E6" w:rsidP="00A378E6">
            <w:pPr>
              <w:pStyle w:val="ListBullet"/>
              <w:numPr>
                <w:ilvl w:val="0"/>
                <w:numId w:val="33"/>
              </w:numPr>
              <w:tabs>
                <w:tab w:val="left" w:pos="163"/>
                <w:tab w:val="left" w:pos="3600"/>
              </w:tabs>
              <w:spacing w:after="0"/>
              <w:ind w:left="252" w:hanging="252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SQL, SQLite, PostgreSQL, no SQL</w:t>
            </w:r>
          </w:p>
        </w:tc>
        <w:tc>
          <w:tcPr>
            <w:tcW w:w="4158" w:type="dxa"/>
          </w:tcPr>
          <w:p w14:paraId="7E196C6C" w14:textId="21A3A98F" w:rsidR="00E7153D" w:rsidRDefault="00E7153D" w:rsidP="00A00FFD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600"/>
              </w:tabs>
              <w:spacing w:after="0"/>
              <w:ind w:left="252" w:hanging="252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MS Office</w:t>
            </w:r>
          </w:p>
          <w:p w14:paraId="1EACA765" w14:textId="34D7F12C" w:rsidR="00296F5E" w:rsidRDefault="00AD45A0" w:rsidP="00A00FFD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600"/>
              </w:tabs>
              <w:spacing w:after="0"/>
              <w:ind w:left="252" w:hanging="252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MS </w:t>
            </w:r>
            <w:r w:rsidR="00622906">
              <w:rPr>
                <w:color w:val="auto"/>
                <w:sz w:val="20"/>
              </w:rPr>
              <w:t xml:space="preserve">Excel </w:t>
            </w:r>
            <w:r>
              <w:rPr>
                <w:color w:val="auto"/>
                <w:sz w:val="20"/>
              </w:rPr>
              <w:t xml:space="preserve">Analytic </w:t>
            </w:r>
            <w:r w:rsidR="00622906">
              <w:rPr>
                <w:color w:val="auto"/>
                <w:sz w:val="20"/>
              </w:rPr>
              <w:t>Solver</w:t>
            </w:r>
          </w:p>
          <w:p w14:paraId="306163CC" w14:textId="77777777" w:rsidR="00E7153D" w:rsidRDefault="00E7153D" w:rsidP="00A00FFD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42"/>
                <w:tab w:val="left" w:pos="3600"/>
              </w:tabs>
              <w:spacing w:after="0"/>
              <w:ind w:left="-18" w:firstLine="18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Tibco Spotfire, Tableau</w:t>
            </w:r>
          </w:p>
          <w:p w14:paraId="233E46A1" w14:textId="77777777" w:rsidR="00E7153D" w:rsidRPr="008857CC" w:rsidRDefault="00E7153D" w:rsidP="00A00FFD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42"/>
                <w:tab w:val="left" w:pos="3600"/>
              </w:tabs>
              <w:spacing w:after="0"/>
              <w:ind w:left="-18" w:firstLine="18"/>
              <w:rPr>
                <w:b/>
                <w:color w:val="auto"/>
                <w:sz w:val="24"/>
                <w:szCs w:val="24"/>
              </w:rPr>
            </w:pPr>
            <w:r>
              <w:rPr>
                <w:color w:val="auto"/>
                <w:sz w:val="20"/>
              </w:rPr>
              <w:t>Minitab</w:t>
            </w:r>
          </w:p>
          <w:p w14:paraId="272846D6" w14:textId="7BC39CFC" w:rsidR="00E7153D" w:rsidRPr="000F5597" w:rsidRDefault="00E7153D" w:rsidP="005D2EBD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42"/>
                <w:tab w:val="left" w:pos="3600"/>
              </w:tabs>
              <w:spacing w:after="0"/>
              <w:ind w:left="-14" w:firstLine="14"/>
              <w:rPr>
                <w:b/>
                <w:color w:val="auto"/>
                <w:sz w:val="24"/>
                <w:szCs w:val="24"/>
              </w:rPr>
            </w:pPr>
            <w:r>
              <w:rPr>
                <w:color w:val="auto"/>
                <w:sz w:val="20"/>
              </w:rPr>
              <w:t>Linux, Windows</w:t>
            </w:r>
            <w:r w:rsidR="00283EB1">
              <w:rPr>
                <w:color w:val="auto"/>
                <w:sz w:val="20"/>
              </w:rPr>
              <w:t xml:space="preserve"> environments</w:t>
            </w:r>
          </w:p>
        </w:tc>
      </w:tr>
    </w:tbl>
    <w:p w14:paraId="67C95BE3" w14:textId="3B8D8977" w:rsidR="00FB577A" w:rsidRPr="00E7153D" w:rsidRDefault="00FB577A" w:rsidP="00E7153D"/>
    <w:sectPr w:rsidR="00FB577A" w:rsidRPr="00E7153D" w:rsidSect="009A6454">
      <w:footerReference w:type="default" r:id="rId11"/>
      <w:pgSz w:w="12240" w:h="15840"/>
      <w:pgMar w:top="1296" w:right="1350" w:bottom="117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D8D25A" w14:textId="77777777" w:rsidR="00513EA7" w:rsidRDefault="00513EA7">
      <w:pPr>
        <w:spacing w:after="0"/>
      </w:pPr>
      <w:r>
        <w:separator/>
      </w:r>
    </w:p>
  </w:endnote>
  <w:endnote w:type="continuationSeparator" w:id="0">
    <w:p w14:paraId="18203A1B" w14:textId="77777777" w:rsidR="00513EA7" w:rsidRDefault="00513E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983AB" w14:textId="0642FCDE" w:rsidR="00A00FFD" w:rsidRDefault="00A00FFD">
    <w:pPr>
      <w:pStyle w:val="Footer"/>
      <w:rPr>
        <w:noProof/>
      </w:rPr>
    </w:pPr>
    <w:r>
      <w:t>Delosh, Jason</w:t>
    </w:r>
    <w:r>
      <w:ptab w:relativeTo="margin" w:alignment="right" w:leader="none"/>
    </w: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E75818">
      <w:rPr>
        <w:noProof/>
      </w:rPr>
      <w:t>1</w:t>
    </w:r>
    <w:r>
      <w:rPr>
        <w:noProof/>
      </w:rPr>
      <w:fldChar w:fldCharType="end"/>
    </w:r>
  </w:p>
  <w:p w14:paraId="118CE727" w14:textId="13E70359" w:rsidR="00A00FFD" w:rsidRDefault="00A00FFD" w:rsidP="00C3049E">
    <w:pPr>
      <w:pStyle w:val="Footer"/>
      <w:jc w:val="left"/>
    </w:pPr>
    <w:r>
      <w:rPr>
        <w:noProof/>
      </w:rPr>
      <w:t xml:space="preserve">Revision: </w:t>
    </w:r>
    <w:r w:rsidR="007E4D2E">
      <w:rPr>
        <w:noProof/>
      </w:rPr>
      <w:t>November</w:t>
    </w:r>
    <w:r w:rsidR="00143EC9">
      <w:rPr>
        <w:noProof/>
      </w:rPr>
      <w:t xml:space="preserve"> 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DA7F83" w14:textId="77777777" w:rsidR="00513EA7" w:rsidRDefault="00513EA7">
      <w:pPr>
        <w:spacing w:after="0"/>
      </w:pPr>
      <w:r>
        <w:separator/>
      </w:r>
    </w:p>
  </w:footnote>
  <w:footnote w:type="continuationSeparator" w:id="0">
    <w:p w14:paraId="414BAA52" w14:textId="77777777" w:rsidR="00513EA7" w:rsidRDefault="00513E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BAF4CB90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88F0769"/>
    <w:multiLevelType w:val="hybridMultilevel"/>
    <w:tmpl w:val="7D56DC30"/>
    <w:lvl w:ilvl="0" w:tplc="BDA85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1F1F"/>
    <w:multiLevelType w:val="hybridMultilevel"/>
    <w:tmpl w:val="2A788B12"/>
    <w:lvl w:ilvl="0" w:tplc="D03C04F0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705D9"/>
    <w:multiLevelType w:val="hybridMultilevel"/>
    <w:tmpl w:val="897CF6A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80623"/>
    <w:multiLevelType w:val="hybridMultilevel"/>
    <w:tmpl w:val="22C08D60"/>
    <w:lvl w:ilvl="0" w:tplc="1A94F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36598"/>
    <w:multiLevelType w:val="hybridMultilevel"/>
    <w:tmpl w:val="A8289AA8"/>
    <w:lvl w:ilvl="0" w:tplc="1A94F7B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02966"/>
    <w:multiLevelType w:val="hybridMultilevel"/>
    <w:tmpl w:val="C7442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34606"/>
    <w:multiLevelType w:val="hybridMultilevel"/>
    <w:tmpl w:val="42C4AC66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102AB"/>
    <w:multiLevelType w:val="hybridMultilevel"/>
    <w:tmpl w:val="5794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9F2FF0"/>
    <w:multiLevelType w:val="hybridMultilevel"/>
    <w:tmpl w:val="34C6FFB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62755"/>
    <w:multiLevelType w:val="hybridMultilevel"/>
    <w:tmpl w:val="AE2AF2D8"/>
    <w:lvl w:ilvl="0" w:tplc="DEA4FD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2A409B"/>
    <w:multiLevelType w:val="hybridMultilevel"/>
    <w:tmpl w:val="812CF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8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1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2"/>
  </w:num>
  <w:num w:numId="28">
    <w:abstractNumId w:val="0"/>
  </w:num>
  <w:num w:numId="29">
    <w:abstractNumId w:val="10"/>
  </w:num>
  <w:num w:numId="30">
    <w:abstractNumId w:val="1"/>
  </w:num>
  <w:num w:numId="31">
    <w:abstractNumId w:val="3"/>
  </w:num>
  <w:num w:numId="32">
    <w:abstractNumId w:val="0"/>
  </w:num>
  <w:num w:numId="33">
    <w:abstractNumId w:val="9"/>
  </w:num>
  <w:num w:numId="34">
    <w:abstractNumId w:val="7"/>
  </w:num>
  <w:num w:numId="35">
    <w:abstractNumId w:val="5"/>
  </w:num>
  <w:num w:numId="36">
    <w:abstractNumId w:val="4"/>
  </w:num>
  <w:num w:numId="37">
    <w:abstractNumId w:val="6"/>
  </w:num>
  <w:num w:numId="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9C7"/>
    <w:rsid w:val="000012BB"/>
    <w:rsid w:val="000025E1"/>
    <w:rsid w:val="000071FA"/>
    <w:rsid w:val="00012BDC"/>
    <w:rsid w:val="0001616A"/>
    <w:rsid w:val="0002077C"/>
    <w:rsid w:val="00022A17"/>
    <w:rsid w:val="00025C04"/>
    <w:rsid w:val="0002685E"/>
    <w:rsid w:val="0002791D"/>
    <w:rsid w:val="00030CD2"/>
    <w:rsid w:val="0003621C"/>
    <w:rsid w:val="0003645A"/>
    <w:rsid w:val="000429E2"/>
    <w:rsid w:val="00042FAF"/>
    <w:rsid w:val="000439ED"/>
    <w:rsid w:val="00044124"/>
    <w:rsid w:val="000455DE"/>
    <w:rsid w:val="0004674C"/>
    <w:rsid w:val="000511E4"/>
    <w:rsid w:val="000515FF"/>
    <w:rsid w:val="00052950"/>
    <w:rsid w:val="0006187B"/>
    <w:rsid w:val="00062923"/>
    <w:rsid w:val="0006325D"/>
    <w:rsid w:val="00063C45"/>
    <w:rsid w:val="000659D6"/>
    <w:rsid w:val="00066333"/>
    <w:rsid w:val="0006693E"/>
    <w:rsid w:val="0007009C"/>
    <w:rsid w:val="0007082F"/>
    <w:rsid w:val="00077239"/>
    <w:rsid w:val="00080A7A"/>
    <w:rsid w:val="0008566B"/>
    <w:rsid w:val="00085B86"/>
    <w:rsid w:val="00087F40"/>
    <w:rsid w:val="000969A8"/>
    <w:rsid w:val="000B0A0F"/>
    <w:rsid w:val="000B1ADD"/>
    <w:rsid w:val="000B5AFC"/>
    <w:rsid w:val="000B6795"/>
    <w:rsid w:val="000D091E"/>
    <w:rsid w:val="000D242B"/>
    <w:rsid w:val="000D4611"/>
    <w:rsid w:val="000D564D"/>
    <w:rsid w:val="000D6647"/>
    <w:rsid w:val="000E3762"/>
    <w:rsid w:val="000E6402"/>
    <w:rsid w:val="000F0CDD"/>
    <w:rsid w:val="000F3960"/>
    <w:rsid w:val="000F5597"/>
    <w:rsid w:val="000F7643"/>
    <w:rsid w:val="000F7902"/>
    <w:rsid w:val="00100339"/>
    <w:rsid w:val="00104A27"/>
    <w:rsid w:val="00104E1F"/>
    <w:rsid w:val="001056FA"/>
    <w:rsid w:val="00110A21"/>
    <w:rsid w:val="00116A68"/>
    <w:rsid w:val="00122975"/>
    <w:rsid w:val="00125DF5"/>
    <w:rsid w:val="00131AFE"/>
    <w:rsid w:val="00132489"/>
    <w:rsid w:val="001325F5"/>
    <w:rsid w:val="001404CA"/>
    <w:rsid w:val="00142D7F"/>
    <w:rsid w:val="001431DA"/>
    <w:rsid w:val="00143EC9"/>
    <w:rsid w:val="00145668"/>
    <w:rsid w:val="00145DAA"/>
    <w:rsid w:val="00146A90"/>
    <w:rsid w:val="001502C7"/>
    <w:rsid w:val="00155C03"/>
    <w:rsid w:val="00163DDC"/>
    <w:rsid w:val="00167D4E"/>
    <w:rsid w:val="001724B4"/>
    <w:rsid w:val="001737DE"/>
    <w:rsid w:val="00174395"/>
    <w:rsid w:val="001745E9"/>
    <w:rsid w:val="00176EAF"/>
    <w:rsid w:val="00177B01"/>
    <w:rsid w:val="001805D1"/>
    <w:rsid w:val="00181DA5"/>
    <w:rsid w:val="001822C9"/>
    <w:rsid w:val="001838AB"/>
    <w:rsid w:val="001863E5"/>
    <w:rsid w:val="00186721"/>
    <w:rsid w:val="0019161E"/>
    <w:rsid w:val="001943A6"/>
    <w:rsid w:val="00196F65"/>
    <w:rsid w:val="001A0AFE"/>
    <w:rsid w:val="001A1AB2"/>
    <w:rsid w:val="001A4248"/>
    <w:rsid w:val="001A42FF"/>
    <w:rsid w:val="001A4AAE"/>
    <w:rsid w:val="001A5D21"/>
    <w:rsid w:val="001A5DB8"/>
    <w:rsid w:val="001A6F8F"/>
    <w:rsid w:val="001B11FE"/>
    <w:rsid w:val="001B1223"/>
    <w:rsid w:val="001B126F"/>
    <w:rsid w:val="001B41EA"/>
    <w:rsid w:val="001B476F"/>
    <w:rsid w:val="001C0C02"/>
    <w:rsid w:val="001C422A"/>
    <w:rsid w:val="001C5847"/>
    <w:rsid w:val="001D1E3E"/>
    <w:rsid w:val="001D337D"/>
    <w:rsid w:val="001D37F2"/>
    <w:rsid w:val="001D452B"/>
    <w:rsid w:val="001D470D"/>
    <w:rsid w:val="001D6060"/>
    <w:rsid w:val="001D65D0"/>
    <w:rsid w:val="001D6EC8"/>
    <w:rsid w:val="001D7D01"/>
    <w:rsid w:val="001E08C1"/>
    <w:rsid w:val="001E16CB"/>
    <w:rsid w:val="001E79B1"/>
    <w:rsid w:val="001F1ECA"/>
    <w:rsid w:val="001F7AB9"/>
    <w:rsid w:val="0020002C"/>
    <w:rsid w:val="00200C80"/>
    <w:rsid w:val="00203DEC"/>
    <w:rsid w:val="00207CAC"/>
    <w:rsid w:val="00214D38"/>
    <w:rsid w:val="00216AAA"/>
    <w:rsid w:val="002170A9"/>
    <w:rsid w:val="0021791F"/>
    <w:rsid w:val="00221F82"/>
    <w:rsid w:val="00235A4C"/>
    <w:rsid w:val="00241F9C"/>
    <w:rsid w:val="002461A4"/>
    <w:rsid w:val="00246A2B"/>
    <w:rsid w:val="002511CF"/>
    <w:rsid w:val="002516FC"/>
    <w:rsid w:val="00251A05"/>
    <w:rsid w:val="0025331F"/>
    <w:rsid w:val="002547A4"/>
    <w:rsid w:val="00256D69"/>
    <w:rsid w:val="00257664"/>
    <w:rsid w:val="00264D2A"/>
    <w:rsid w:val="002716F6"/>
    <w:rsid w:val="00271EF0"/>
    <w:rsid w:val="00274267"/>
    <w:rsid w:val="00275150"/>
    <w:rsid w:val="00276457"/>
    <w:rsid w:val="00283EB1"/>
    <w:rsid w:val="00284534"/>
    <w:rsid w:val="00286674"/>
    <w:rsid w:val="00287BB5"/>
    <w:rsid w:val="00292244"/>
    <w:rsid w:val="00292619"/>
    <w:rsid w:val="00292877"/>
    <w:rsid w:val="00292E24"/>
    <w:rsid w:val="002953E2"/>
    <w:rsid w:val="00295A7A"/>
    <w:rsid w:val="00296F5E"/>
    <w:rsid w:val="00297CD5"/>
    <w:rsid w:val="00297F97"/>
    <w:rsid w:val="002A2A86"/>
    <w:rsid w:val="002A4531"/>
    <w:rsid w:val="002A61FB"/>
    <w:rsid w:val="002A6481"/>
    <w:rsid w:val="002A7172"/>
    <w:rsid w:val="002B2D1B"/>
    <w:rsid w:val="002B3EB2"/>
    <w:rsid w:val="002B66DA"/>
    <w:rsid w:val="002B66EC"/>
    <w:rsid w:val="002B671C"/>
    <w:rsid w:val="002C48B4"/>
    <w:rsid w:val="002C56DE"/>
    <w:rsid w:val="002C79DF"/>
    <w:rsid w:val="002D052B"/>
    <w:rsid w:val="002D0911"/>
    <w:rsid w:val="002D0ADD"/>
    <w:rsid w:val="002D4322"/>
    <w:rsid w:val="002D513F"/>
    <w:rsid w:val="002D546D"/>
    <w:rsid w:val="002D7E2E"/>
    <w:rsid w:val="002E0C46"/>
    <w:rsid w:val="002E3AD4"/>
    <w:rsid w:val="002E40FE"/>
    <w:rsid w:val="002E79DD"/>
    <w:rsid w:val="002E7C81"/>
    <w:rsid w:val="002E7CEC"/>
    <w:rsid w:val="002F4227"/>
    <w:rsid w:val="002F5319"/>
    <w:rsid w:val="002F73AC"/>
    <w:rsid w:val="002F73C4"/>
    <w:rsid w:val="002F7C4E"/>
    <w:rsid w:val="003046F7"/>
    <w:rsid w:val="00304AFF"/>
    <w:rsid w:val="00304C41"/>
    <w:rsid w:val="003112A9"/>
    <w:rsid w:val="003117EB"/>
    <w:rsid w:val="00311BCA"/>
    <w:rsid w:val="003141B2"/>
    <w:rsid w:val="0031483A"/>
    <w:rsid w:val="00314F8C"/>
    <w:rsid w:val="00315B34"/>
    <w:rsid w:val="00325390"/>
    <w:rsid w:val="0032545E"/>
    <w:rsid w:val="00327B64"/>
    <w:rsid w:val="00334C75"/>
    <w:rsid w:val="00335581"/>
    <w:rsid w:val="003360DE"/>
    <w:rsid w:val="003376CD"/>
    <w:rsid w:val="00337B7C"/>
    <w:rsid w:val="00343331"/>
    <w:rsid w:val="00345E25"/>
    <w:rsid w:val="003570F6"/>
    <w:rsid w:val="00357C09"/>
    <w:rsid w:val="00360400"/>
    <w:rsid w:val="0036500E"/>
    <w:rsid w:val="00365B46"/>
    <w:rsid w:val="00366D02"/>
    <w:rsid w:val="00377BE6"/>
    <w:rsid w:val="00380CE0"/>
    <w:rsid w:val="003810D0"/>
    <w:rsid w:val="00381CA4"/>
    <w:rsid w:val="0038360C"/>
    <w:rsid w:val="00383863"/>
    <w:rsid w:val="003843A3"/>
    <w:rsid w:val="003871F0"/>
    <w:rsid w:val="00392F44"/>
    <w:rsid w:val="003933FB"/>
    <w:rsid w:val="0039675B"/>
    <w:rsid w:val="00397BEA"/>
    <w:rsid w:val="003A0A76"/>
    <w:rsid w:val="003A25C9"/>
    <w:rsid w:val="003A351F"/>
    <w:rsid w:val="003A50FA"/>
    <w:rsid w:val="003A59F9"/>
    <w:rsid w:val="003A64D5"/>
    <w:rsid w:val="003B0E03"/>
    <w:rsid w:val="003B1294"/>
    <w:rsid w:val="003B129C"/>
    <w:rsid w:val="003B21F4"/>
    <w:rsid w:val="003B7F57"/>
    <w:rsid w:val="003C2796"/>
    <w:rsid w:val="003C2C6C"/>
    <w:rsid w:val="003C3C55"/>
    <w:rsid w:val="003C4A41"/>
    <w:rsid w:val="003C51BF"/>
    <w:rsid w:val="003C60AD"/>
    <w:rsid w:val="003C74FC"/>
    <w:rsid w:val="003D0855"/>
    <w:rsid w:val="003D38B6"/>
    <w:rsid w:val="003D55D4"/>
    <w:rsid w:val="003E00C6"/>
    <w:rsid w:val="003E3AFD"/>
    <w:rsid w:val="003F1675"/>
    <w:rsid w:val="003F3A83"/>
    <w:rsid w:val="003F5A85"/>
    <w:rsid w:val="003F6A53"/>
    <w:rsid w:val="003F6FD8"/>
    <w:rsid w:val="00402C13"/>
    <w:rsid w:val="00405504"/>
    <w:rsid w:val="00406FCD"/>
    <w:rsid w:val="00410B82"/>
    <w:rsid w:val="00410C60"/>
    <w:rsid w:val="004117D4"/>
    <w:rsid w:val="004146BA"/>
    <w:rsid w:val="004156CC"/>
    <w:rsid w:val="0041695A"/>
    <w:rsid w:val="00420CDF"/>
    <w:rsid w:val="00423C0C"/>
    <w:rsid w:val="00430D80"/>
    <w:rsid w:val="004314F4"/>
    <w:rsid w:val="004329AD"/>
    <w:rsid w:val="00432E11"/>
    <w:rsid w:val="00433807"/>
    <w:rsid w:val="004340D1"/>
    <w:rsid w:val="00434D8B"/>
    <w:rsid w:val="00435CB9"/>
    <w:rsid w:val="0043767C"/>
    <w:rsid w:val="00440DDB"/>
    <w:rsid w:val="00441998"/>
    <w:rsid w:val="0044215D"/>
    <w:rsid w:val="004425B0"/>
    <w:rsid w:val="00445308"/>
    <w:rsid w:val="004454E8"/>
    <w:rsid w:val="00453401"/>
    <w:rsid w:val="00460AC8"/>
    <w:rsid w:val="00463293"/>
    <w:rsid w:val="00463E34"/>
    <w:rsid w:val="004660D7"/>
    <w:rsid w:val="004677B5"/>
    <w:rsid w:val="00472120"/>
    <w:rsid w:val="00475C5B"/>
    <w:rsid w:val="004770D8"/>
    <w:rsid w:val="004773F5"/>
    <w:rsid w:val="0048012F"/>
    <w:rsid w:val="004804C6"/>
    <w:rsid w:val="004811EC"/>
    <w:rsid w:val="00486A9C"/>
    <w:rsid w:val="004928AC"/>
    <w:rsid w:val="0049411E"/>
    <w:rsid w:val="00494F9A"/>
    <w:rsid w:val="00495A55"/>
    <w:rsid w:val="004961F2"/>
    <w:rsid w:val="004974AA"/>
    <w:rsid w:val="004A4A58"/>
    <w:rsid w:val="004B14DF"/>
    <w:rsid w:val="004B2E6B"/>
    <w:rsid w:val="004B3427"/>
    <w:rsid w:val="004B41E4"/>
    <w:rsid w:val="004B7861"/>
    <w:rsid w:val="004C1D30"/>
    <w:rsid w:val="004D08B1"/>
    <w:rsid w:val="004D1228"/>
    <w:rsid w:val="004D42F2"/>
    <w:rsid w:val="004D542A"/>
    <w:rsid w:val="004E2B2B"/>
    <w:rsid w:val="004E68EC"/>
    <w:rsid w:val="004F707D"/>
    <w:rsid w:val="0050695C"/>
    <w:rsid w:val="005111B5"/>
    <w:rsid w:val="00513946"/>
    <w:rsid w:val="00513EA7"/>
    <w:rsid w:val="0051748A"/>
    <w:rsid w:val="00523D94"/>
    <w:rsid w:val="005263BA"/>
    <w:rsid w:val="0053211E"/>
    <w:rsid w:val="005327FD"/>
    <w:rsid w:val="00534344"/>
    <w:rsid w:val="00535F0F"/>
    <w:rsid w:val="0054108D"/>
    <w:rsid w:val="00542A8C"/>
    <w:rsid w:val="00543AB8"/>
    <w:rsid w:val="00544915"/>
    <w:rsid w:val="005460F0"/>
    <w:rsid w:val="00547C9A"/>
    <w:rsid w:val="00551494"/>
    <w:rsid w:val="005536B4"/>
    <w:rsid w:val="00564B22"/>
    <w:rsid w:val="0056519E"/>
    <w:rsid w:val="00571D0A"/>
    <w:rsid w:val="00571EAB"/>
    <w:rsid w:val="005728D5"/>
    <w:rsid w:val="0057428F"/>
    <w:rsid w:val="00574845"/>
    <w:rsid w:val="00574904"/>
    <w:rsid w:val="00575D7F"/>
    <w:rsid w:val="0057610C"/>
    <w:rsid w:val="00576E7A"/>
    <w:rsid w:val="00580555"/>
    <w:rsid w:val="00580D26"/>
    <w:rsid w:val="00586A1F"/>
    <w:rsid w:val="00591B4D"/>
    <w:rsid w:val="00593B9B"/>
    <w:rsid w:val="00594CB4"/>
    <w:rsid w:val="00594EAF"/>
    <w:rsid w:val="005A0346"/>
    <w:rsid w:val="005A0575"/>
    <w:rsid w:val="005A1DB7"/>
    <w:rsid w:val="005A396A"/>
    <w:rsid w:val="005B182B"/>
    <w:rsid w:val="005B3C01"/>
    <w:rsid w:val="005B47E1"/>
    <w:rsid w:val="005B4E08"/>
    <w:rsid w:val="005B5045"/>
    <w:rsid w:val="005B5493"/>
    <w:rsid w:val="005C1E02"/>
    <w:rsid w:val="005C1EC1"/>
    <w:rsid w:val="005C3BB9"/>
    <w:rsid w:val="005C5F8A"/>
    <w:rsid w:val="005D0721"/>
    <w:rsid w:val="005D0868"/>
    <w:rsid w:val="005D2EBD"/>
    <w:rsid w:val="005D3A34"/>
    <w:rsid w:val="005D5864"/>
    <w:rsid w:val="005D6871"/>
    <w:rsid w:val="005D6EB9"/>
    <w:rsid w:val="005E1951"/>
    <w:rsid w:val="005F19AF"/>
    <w:rsid w:val="005F2AFE"/>
    <w:rsid w:val="005F3784"/>
    <w:rsid w:val="005F5CA6"/>
    <w:rsid w:val="00600CE8"/>
    <w:rsid w:val="006015ED"/>
    <w:rsid w:val="006018D6"/>
    <w:rsid w:val="00612BD2"/>
    <w:rsid w:val="006135FF"/>
    <w:rsid w:val="006137E7"/>
    <w:rsid w:val="0061585B"/>
    <w:rsid w:val="00620FAC"/>
    <w:rsid w:val="006211C5"/>
    <w:rsid w:val="00622906"/>
    <w:rsid w:val="00625017"/>
    <w:rsid w:val="00626AB9"/>
    <w:rsid w:val="00631324"/>
    <w:rsid w:val="00635D9C"/>
    <w:rsid w:val="006373F5"/>
    <w:rsid w:val="0063752A"/>
    <w:rsid w:val="006400BE"/>
    <w:rsid w:val="0064092F"/>
    <w:rsid w:val="0064258F"/>
    <w:rsid w:val="0064469D"/>
    <w:rsid w:val="00644F51"/>
    <w:rsid w:val="00645931"/>
    <w:rsid w:val="006474D3"/>
    <w:rsid w:val="00651995"/>
    <w:rsid w:val="0065461E"/>
    <w:rsid w:val="00656B68"/>
    <w:rsid w:val="00657C65"/>
    <w:rsid w:val="006609F6"/>
    <w:rsid w:val="0066246B"/>
    <w:rsid w:val="00665A8D"/>
    <w:rsid w:val="00671334"/>
    <w:rsid w:val="006718E5"/>
    <w:rsid w:val="00671B26"/>
    <w:rsid w:val="00671DED"/>
    <w:rsid w:val="006746BE"/>
    <w:rsid w:val="00676CA3"/>
    <w:rsid w:val="00676D75"/>
    <w:rsid w:val="00676F88"/>
    <w:rsid w:val="006808AD"/>
    <w:rsid w:val="00681A71"/>
    <w:rsid w:val="00682430"/>
    <w:rsid w:val="00684FE6"/>
    <w:rsid w:val="00686777"/>
    <w:rsid w:val="006905E3"/>
    <w:rsid w:val="006969E8"/>
    <w:rsid w:val="006A0014"/>
    <w:rsid w:val="006A3B81"/>
    <w:rsid w:val="006B14D4"/>
    <w:rsid w:val="006B2FDA"/>
    <w:rsid w:val="006B31D7"/>
    <w:rsid w:val="006B327B"/>
    <w:rsid w:val="006B3A90"/>
    <w:rsid w:val="006B40E0"/>
    <w:rsid w:val="006C158B"/>
    <w:rsid w:val="006C2308"/>
    <w:rsid w:val="006C483E"/>
    <w:rsid w:val="006C602B"/>
    <w:rsid w:val="006C6E1D"/>
    <w:rsid w:val="006D2C5C"/>
    <w:rsid w:val="006D6911"/>
    <w:rsid w:val="006D7177"/>
    <w:rsid w:val="006E3928"/>
    <w:rsid w:val="006F3746"/>
    <w:rsid w:val="006F6837"/>
    <w:rsid w:val="006F68F4"/>
    <w:rsid w:val="006F6CF1"/>
    <w:rsid w:val="00702E8B"/>
    <w:rsid w:val="00705AD3"/>
    <w:rsid w:val="007076D8"/>
    <w:rsid w:val="00711179"/>
    <w:rsid w:val="0071183F"/>
    <w:rsid w:val="00711E8D"/>
    <w:rsid w:val="0071465B"/>
    <w:rsid w:val="00714E4E"/>
    <w:rsid w:val="00715353"/>
    <w:rsid w:val="007204C5"/>
    <w:rsid w:val="00721909"/>
    <w:rsid w:val="007234A9"/>
    <w:rsid w:val="00723C59"/>
    <w:rsid w:val="0073609A"/>
    <w:rsid w:val="007369A9"/>
    <w:rsid w:val="007375A0"/>
    <w:rsid w:val="007413CD"/>
    <w:rsid w:val="0074439E"/>
    <w:rsid w:val="007449C7"/>
    <w:rsid w:val="007474E2"/>
    <w:rsid w:val="00747B46"/>
    <w:rsid w:val="00752ECB"/>
    <w:rsid w:val="00760281"/>
    <w:rsid w:val="00760C22"/>
    <w:rsid w:val="00761715"/>
    <w:rsid w:val="00761CDB"/>
    <w:rsid w:val="0076543F"/>
    <w:rsid w:val="00767E27"/>
    <w:rsid w:val="0077099E"/>
    <w:rsid w:val="007710F0"/>
    <w:rsid w:val="00777952"/>
    <w:rsid w:val="00784AA2"/>
    <w:rsid w:val="00787BFA"/>
    <w:rsid w:val="00791A49"/>
    <w:rsid w:val="0079240A"/>
    <w:rsid w:val="0079248A"/>
    <w:rsid w:val="00794A65"/>
    <w:rsid w:val="00794BF8"/>
    <w:rsid w:val="007A20AE"/>
    <w:rsid w:val="007A53A0"/>
    <w:rsid w:val="007B02BF"/>
    <w:rsid w:val="007B705C"/>
    <w:rsid w:val="007C1CAD"/>
    <w:rsid w:val="007C2CB2"/>
    <w:rsid w:val="007C5DF7"/>
    <w:rsid w:val="007C5FFA"/>
    <w:rsid w:val="007C6AC6"/>
    <w:rsid w:val="007C6B4A"/>
    <w:rsid w:val="007C708B"/>
    <w:rsid w:val="007D12BD"/>
    <w:rsid w:val="007D632D"/>
    <w:rsid w:val="007D796E"/>
    <w:rsid w:val="007E275D"/>
    <w:rsid w:val="007E3C8D"/>
    <w:rsid w:val="007E4D2E"/>
    <w:rsid w:val="007E6DA2"/>
    <w:rsid w:val="007E7F85"/>
    <w:rsid w:val="007F5449"/>
    <w:rsid w:val="007F6EE9"/>
    <w:rsid w:val="00802001"/>
    <w:rsid w:val="00802D28"/>
    <w:rsid w:val="0080397F"/>
    <w:rsid w:val="00806503"/>
    <w:rsid w:val="0081043C"/>
    <w:rsid w:val="008136BB"/>
    <w:rsid w:val="00815CC4"/>
    <w:rsid w:val="00817876"/>
    <w:rsid w:val="00821EDD"/>
    <w:rsid w:val="00824415"/>
    <w:rsid w:val="008307B8"/>
    <w:rsid w:val="00831F7B"/>
    <w:rsid w:val="008321F1"/>
    <w:rsid w:val="00836E6A"/>
    <w:rsid w:val="008400BD"/>
    <w:rsid w:val="00847DCE"/>
    <w:rsid w:val="00851B22"/>
    <w:rsid w:val="0085297F"/>
    <w:rsid w:val="00854EF4"/>
    <w:rsid w:val="00855B77"/>
    <w:rsid w:val="00855BBF"/>
    <w:rsid w:val="00855FDF"/>
    <w:rsid w:val="00860D3F"/>
    <w:rsid w:val="008621E1"/>
    <w:rsid w:val="00862DCC"/>
    <w:rsid w:val="00862FB1"/>
    <w:rsid w:val="00863BBB"/>
    <w:rsid w:val="00865D35"/>
    <w:rsid w:val="00866B34"/>
    <w:rsid w:val="00875E86"/>
    <w:rsid w:val="0087758C"/>
    <w:rsid w:val="00884103"/>
    <w:rsid w:val="008857CC"/>
    <w:rsid w:val="0089149B"/>
    <w:rsid w:val="00891875"/>
    <w:rsid w:val="008921A9"/>
    <w:rsid w:val="00893D11"/>
    <w:rsid w:val="00897689"/>
    <w:rsid w:val="008A50CE"/>
    <w:rsid w:val="008A53BA"/>
    <w:rsid w:val="008B09A4"/>
    <w:rsid w:val="008B43D1"/>
    <w:rsid w:val="008B4670"/>
    <w:rsid w:val="008B4954"/>
    <w:rsid w:val="008B4CDC"/>
    <w:rsid w:val="008B6211"/>
    <w:rsid w:val="008C009D"/>
    <w:rsid w:val="008C04C1"/>
    <w:rsid w:val="008C331E"/>
    <w:rsid w:val="008C5BD6"/>
    <w:rsid w:val="008C5F52"/>
    <w:rsid w:val="008C71DC"/>
    <w:rsid w:val="008D1B7D"/>
    <w:rsid w:val="008D25E4"/>
    <w:rsid w:val="008D2C97"/>
    <w:rsid w:val="008D49A1"/>
    <w:rsid w:val="008D6E31"/>
    <w:rsid w:val="008D796F"/>
    <w:rsid w:val="008E0997"/>
    <w:rsid w:val="008E185D"/>
    <w:rsid w:val="008E5D85"/>
    <w:rsid w:val="008E79FA"/>
    <w:rsid w:val="008F0313"/>
    <w:rsid w:val="008F1261"/>
    <w:rsid w:val="00900291"/>
    <w:rsid w:val="009039CF"/>
    <w:rsid w:val="00904CFA"/>
    <w:rsid w:val="00906D4F"/>
    <w:rsid w:val="009113BB"/>
    <w:rsid w:val="009118AE"/>
    <w:rsid w:val="00912EDC"/>
    <w:rsid w:val="00915A0C"/>
    <w:rsid w:val="009161F4"/>
    <w:rsid w:val="0092125D"/>
    <w:rsid w:val="00925FF3"/>
    <w:rsid w:val="009274D8"/>
    <w:rsid w:val="00930A67"/>
    <w:rsid w:val="00932266"/>
    <w:rsid w:val="00932276"/>
    <w:rsid w:val="009328CB"/>
    <w:rsid w:val="009354E6"/>
    <w:rsid w:val="00936736"/>
    <w:rsid w:val="009379B0"/>
    <w:rsid w:val="009404A6"/>
    <w:rsid w:val="0094352E"/>
    <w:rsid w:val="0094390D"/>
    <w:rsid w:val="00944B6E"/>
    <w:rsid w:val="00947023"/>
    <w:rsid w:val="009514CD"/>
    <w:rsid w:val="00951903"/>
    <w:rsid w:val="00951DF8"/>
    <w:rsid w:val="00953CF3"/>
    <w:rsid w:val="00954138"/>
    <w:rsid w:val="0096125D"/>
    <w:rsid w:val="00962A77"/>
    <w:rsid w:val="00964D45"/>
    <w:rsid w:val="009718F1"/>
    <w:rsid w:val="00975D1F"/>
    <w:rsid w:val="00976EAE"/>
    <w:rsid w:val="00977593"/>
    <w:rsid w:val="009779ED"/>
    <w:rsid w:val="00982AC4"/>
    <w:rsid w:val="009944D7"/>
    <w:rsid w:val="009A00B2"/>
    <w:rsid w:val="009A2309"/>
    <w:rsid w:val="009A4E00"/>
    <w:rsid w:val="009A4EF1"/>
    <w:rsid w:val="009A6454"/>
    <w:rsid w:val="009A64D4"/>
    <w:rsid w:val="009A69DB"/>
    <w:rsid w:val="009B3A81"/>
    <w:rsid w:val="009B3CEC"/>
    <w:rsid w:val="009B5DDD"/>
    <w:rsid w:val="009B6179"/>
    <w:rsid w:val="009B6287"/>
    <w:rsid w:val="009C4002"/>
    <w:rsid w:val="009C4A62"/>
    <w:rsid w:val="009C5D1D"/>
    <w:rsid w:val="009C6955"/>
    <w:rsid w:val="009C72EB"/>
    <w:rsid w:val="009D1A3B"/>
    <w:rsid w:val="009D25D2"/>
    <w:rsid w:val="009E00C8"/>
    <w:rsid w:val="009E2C1B"/>
    <w:rsid w:val="009E4268"/>
    <w:rsid w:val="009E43C9"/>
    <w:rsid w:val="009F20EE"/>
    <w:rsid w:val="009F4974"/>
    <w:rsid w:val="00A00FFD"/>
    <w:rsid w:val="00A050D9"/>
    <w:rsid w:val="00A05F80"/>
    <w:rsid w:val="00A0694C"/>
    <w:rsid w:val="00A1025B"/>
    <w:rsid w:val="00A10938"/>
    <w:rsid w:val="00A3206D"/>
    <w:rsid w:val="00A378E6"/>
    <w:rsid w:val="00A43A6E"/>
    <w:rsid w:val="00A43BB3"/>
    <w:rsid w:val="00A43E58"/>
    <w:rsid w:val="00A50E5D"/>
    <w:rsid w:val="00A56574"/>
    <w:rsid w:val="00A56D3D"/>
    <w:rsid w:val="00A60742"/>
    <w:rsid w:val="00A60BC3"/>
    <w:rsid w:val="00A60F02"/>
    <w:rsid w:val="00A61C4A"/>
    <w:rsid w:val="00A63C2F"/>
    <w:rsid w:val="00A648C7"/>
    <w:rsid w:val="00A659A5"/>
    <w:rsid w:val="00A664A6"/>
    <w:rsid w:val="00A66609"/>
    <w:rsid w:val="00A67061"/>
    <w:rsid w:val="00A71558"/>
    <w:rsid w:val="00A7688E"/>
    <w:rsid w:val="00A81608"/>
    <w:rsid w:val="00A81B1C"/>
    <w:rsid w:val="00A94718"/>
    <w:rsid w:val="00A967C9"/>
    <w:rsid w:val="00AA1618"/>
    <w:rsid w:val="00AA2B83"/>
    <w:rsid w:val="00AB261A"/>
    <w:rsid w:val="00AB48AD"/>
    <w:rsid w:val="00AB5EAF"/>
    <w:rsid w:val="00AB7003"/>
    <w:rsid w:val="00AC131F"/>
    <w:rsid w:val="00AC1AB4"/>
    <w:rsid w:val="00AC2085"/>
    <w:rsid w:val="00AC740E"/>
    <w:rsid w:val="00AC7CEA"/>
    <w:rsid w:val="00AD00B6"/>
    <w:rsid w:val="00AD3A1C"/>
    <w:rsid w:val="00AD45A0"/>
    <w:rsid w:val="00AD571E"/>
    <w:rsid w:val="00AE0C77"/>
    <w:rsid w:val="00AE3907"/>
    <w:rsid w:val="00AE6931"/>
    <w:rsid w:val="00AE7796"/>
    <w:rsid w:val="00AF216F"/>
    <w:rsid w:val="00AF3350"/>
    <w:rsid w:val="00AF57F3"/>
    <w:rsid w:val="00AF66FF"/>
    <w:rsid w:val="00AF7932"/>
    <w:rsid w:val="00B0126C"/>
    <w:rsid w:val="00B03195"/>
    <w:rsid w:val="00B04025"/>
    <w:rsid w:val="00B052DC"/>
    <w:rsid w:val="00B10530"/>
    <w:rsid w:val="00B17429"/>
    <w:rsid w:val="00B17E43"/>
    <w:rsid w:val="00B2323A"/>
    <w:rsid w:val="00B25E15"/>
    <w:rsid w:val="00B26BC9"/>
    <w:rsid w:val="00B26DE5"/>
    <w:rsid w:val="00B31912"/>
    <w:rsid w:val="00B31A90"/>
    <w:rsid w:val="00B329E4"/>
    <w:rsid w:val="00B3339F"/>
    <w:rsid w:val="00B4290C"/>
    <w:rsid w:val="00B430C6"/>
    <w:rsid w:val="00B60F8B"/>
    <w:rsid w:val="00B62F7E"/>
    <w:rsid w:val="00B631A7"/>
    <w:rsid w:val="00B63FD0"/>
    <w:rsid w:val="00B672C3"/>
    <w:rsid w:val="00B801CD"/>
    <w:rsid w:val="00B817F5"/>
    <w:rsid w:val="00B82BCF"/>
    <w:rsid w:val="00B83F45"/>
    <w:rsid w:val="00B84940"/>
    <w:rsid w:val="00B84975"/>
    <w:rsid w:val="00B87365"/>
    <w:rsid w:val="00B90B49"/>
    <w:rsid w:val="00B93987"/>
    <w:rsid w:val="00BA25A2"/>
    <w:rsid w:val="00BA430A"/>
    <w:rsid w:val="00BA489F"/>
    <w:rsid w:val="00BA7BD3"/>
    <w:rsid w:val="00BB0010"/>
    <w:rsid w:val="00BB3DDF"/>
    <w:rsid w:val="00BC06AE"/>
    <w:rsid w:val="00BC2A0B"/>
    <w:rsid w:val="00BC3FE6"/>
    <w:rsid w:val="00BD14B7"/>
    <w:rsid w:val="00BD4E6A"/>
    <w:rsid w:val="00BD6FA2"/>
    <w:rsid w:val="00BE18EE"/>
    <w:rsid w:val="00BF5CA7"/>
    <w:rsid w:val="00C00D0B"/>
    <w:rsid w:val="00C015DF"/>
    <w:rsid w:val="00C02211"/>
    <w:rsid w:val="00C07B81"/>
    <w:rsid w:val="00C07DEE"/>
    <w:rsid w:val="00C10EC8"/>
    <w:rsid w:val="00C1236E"/>
    <w:rsid w:val="00C1240B"/>
    <w:rsid w:val="00C1314D"/>
    <w:rsid w:val="00C1358D"/>
    <w:rsid w:val="00C15739"/>
    <w:rsid w:val="00C157C1"/>
    <w:rsid w:val="00C16E32"/>
    <w:rsid w:val="00C2025B"/>
    <w:rsid w:val="00C22225"/>
    <w:rsid w:val="00C25AC2"/>
    <w:rsid w:val="00C27D24"/>
    <w:rsid w:val="00C27E4D"/>
    <w:rsid w:val="00C3049E"/>
    <w:rsid w:val="00C31B8C"/>
    <w:rsid w:val="00C34DE1"/>
    <w:rsid w:val="00C3523E"/>
    <w:rsid w:val="00C41F35"/>
    <w:rsid w:val="00C521C7"/>
    <w:rsid w:val="00C52805"/>
    <w:rsid w:val="00C54C2F"/>
    <w:rsid w:val="00C55190"/>
    <w:rsid w:val="00C556F3"/>
    <w:rsid w:val="00C559E4"/>
    <w:rsid w:val="00C56370"/>
    <w:rsid w:val="00C56B23"/>
    <w:rsid w:val="00C61CB8"/>
    <w:rsid w:val="00C66E6D"/>
    <w:rsid w:val="00C670D4"/>
    <w:rsid w:val="00C67AD7"/>
    <w:rsid w:val="00C70E11"/>
    <w:rsid w:val="00C76221"/>
    <w:rsid w:val="00C76444"/>
    <w:rsid w:val="00C76F5A"/>
    <w:rsid w:val="00C81580"/>
    <w:rsid w:val="00C821C6"/>
    <w:rsid w:val="00C8257A"/>
    <w:rsid w:val="00C8438C"/>
    <w:rsid w:val="00C8501B"/>
    <w:rsid w:val="00C901B8"/>
    <w:rsid w:val="00C91A17"/>
    <w:rsid w:val="00C91D2B"/>
    <w:rsid w:val="00C9555E"/>
    <w:rsid w:val="00CA1277"/>
    <w:rsid w:val="00CA1E85"/>
    <w:rsid w:val="00CA4CFB"/>
    <w:rsid w:val="00CA6A12"/>
    <w:rsid w:val="00CB0C18"/>
    <w:rsid w:val="00CB1EB5"/>
    <w:rsid w:val="00CD1B92"/>
    <w:rsid w:val="00CE0238"/>
    <w:rsid w:val="00CE1E96"/>
    <w:rsid w:val="00CE5EB1"/>
    <w:rsid w:val="00CE7382"/>
    <w:rsid w:val="00CF0D9B"/>
    <w:rsid w:val="00CF2545"/>
    <w:rsid w:val="00CF5F95"/>
    <w:rsid w:val="00D01C3A"/>
    <w:rsid w:val="00D060E1"/>
    <w:rsid w:val="00D07204"/>
    <w:rsid w:val="00D1090F"/>
    <w:rsid w:val="00D113F0"/>
    <w:rsid w:val="00D13DEF"/>
    <w:rsid w:val="00D20C7C"/>
    <w:rsid w:val="00D21866"/>
    <w:rsid w:val="00D246B3"/>
    <w:rsid w:val="00D27B2C"/>
    <w:rsid w:val="00D27D97"/>
    <w:rsid w:val="00D30CE7"/>
    <w:rsid w:val="00D415DE"/>
    <w:rsid w:val="00D417F3"/>
    <w:rsid w:val="00D457F4"/>
    <w:rsid w:val="00D46B1C"/>
    <w:rsid w:val="00D571B4"/>
    <w:rsid w:val="00D57E3D"/>
    <w:rsid w:val="00D6660C"/>
    <w:rsid w:val="00D668D7"/>
    <w:rsid w:val="00D74EE3"/>
    <w:rsid w:val="00D801A0"/>
    <w:rsid w:val="00D82163"/>
    <w:rsid w:val="00D82F98"/>
    <w:rsid w:val="00D835FA"/>
    <w:rsid w:val="00D92978"/>
    <w:rsid w:val="00D95BC4"/>
    <w:rsid w:val="00D964B4"/>
    <w:rsid w:val="00DA04B8"/>
    <w:rsid w:val="00DA10E3"/>
    <w:rsid w:val="00DA4278"/>
    <w:rsid w:val="00DB5CDA"/>
    <w:rsid w:val="00DB6DD2"/>
    <w:rsid w:val="00DC0614"/>
    <w:rsid w:val="00DC208C"/>
    <w:rsid w:val="00DD3975"/>
    <w:rsid w:val="00DD3EA8"/>
    <w:rsid w:val="00DD50F2"/>
    <w:rsid w:val="00DD515C"/>
    <w:rsid w:val="00DD56AF"/>
    <w:rsid w:val="00DE06A5"/>
    <w:rsid w:val="00DE2A9D"/>
    <w:rsid w:val="00DE30CE"/>
    <w:rsid w:val="00DE3280"/>
    <w:rsid w:val="00DE6F7E"/>
    <w:rsid w:val="00DE721D"/>
    <w:rsid w:val="00DF0374"/>
    <w:rsid w:val="00DF193A"/>
    <w:rsid w:val="00DF2140"/>
    <w:rsid w:val="00DF413F"/>
    <w:rsid w:val="00DF4620"/>
    <w:rsid w:val="00DF4901"/>
    <w:rsid w:val="00E00E16"/>
    <w:rsid w:val="00E00FF4"/>
    <w:rsid w:val="00E011CD"/>
    <w:rsid w:val="00E02A13"/>
    <w:rsid w:val="00E02C41"/>
    <w:rsid w:val="00E064D1"/>
    <w:rsid w:val="00E13187"/>
    <w:rsid w:val="00E13ADA"/>
    <w:rsid w:val="00E13CD7"/>
    <w:rsid w:val="00E145DC"/>
    <w:rsid w:val="00E152F7"/>
    <w:rsid w:val="00E16ED6"/>
    <w:rsid w:val="00E202A3"/>
    <w:rsid w:val="00E20A2A"/>
    <w:rsid w:val="00E31DF5"/>
    <w:rsid w:val="00E32EA0"/>
    <w:rsid w:val="00E3426C"/>
    <w:rsid w:val="00E3562D"/>
    <w:rsid w:val="00E35D5A"/>
    <w:rsid w:val="00E35FB4"/>
    <w:rsid w:val="00E37575"/>
    <w:rsid w:val="00E41599"/>
    <w:rsid w:val="00E41F7B"/>
    <w:rsid w:val="00E424E0"/>
    <w:rsid w:val="00E42ACA"/>
    <w:rsid w:val="00E42B8B"/>
    <w:rsid w:val="00E42DA0"/>
    <w:rsid w:val="00E50101"/>
    <w:rsid w:val="00E5424E"/>
    <w:rsid w:val="00E55B03"/>
    <w:rsid w:val="00E562D9"/>
    <w:rsid w:val="00E61D52"/>
    <w:rsid w:val="00E61DAD"/>
    <w:rsid w:val="00E62974"/>
    <w:rsid w:val="00E66492"/>
    <w:rsid w:val="00E673D2"/>
    <w:rsid w:val="00E7153D"/>
    <w:rsid w:val="00E72A9D"/>
    <w:rsid w:val="00E7425B"/>
    <w:rsid w:val="00E75818"/>
    <w:rsid w:val="00E814D8"/>
    <w:rsid w:val="00E81D37"/>
    <w:rsid w:val="00E84858"/>
    <w:rsid w:val="00E8664E"/>
    <w:rsid w:val="00E87A09"/>
    <w:rsid w:val="00E92A11"/>
    <w:rsid w:val="00E93061"/>
    <w:rsid w:val="00EA064E"/>
    <w:rsid w:val="00EA1C83"/>
    <w:rsid w:val="00EA2907"/>
    <w:rsid w:val="00EA4CCA"/>
    <w:rsid w:val="00EA7B26"/>
    <w:rsid w:val="00EC00C6"/>
    <w:rsid w:val="00EC29D2"/>
    <w:rsid w:val="00EC2CBE"/>
    <w:rsid w:val="00EC4A31"/>
    <w:rsid w:val="00EC63E7"/>
    <w:rsid w:val="00EC668B"/>
    <w:rsid w:val="00EC6DD0"/>
    <w:rsid w:val="00EC7C16"/>
    <w:rsid w:val="00ED0B40"/>
    <w:rsid w:val="00ED3534"/>
    <w:rsid w:val="00ED3C2E"/>
    <w:rsid w:val="00EE05BB"/>
    <w:rsid w:val="00EE2F32"/>
    <w:rsid w:val="00EE30B4"/>
    <w:rsid w:val="00EF1839"/>
    <w:rsid w:val="00EF2655"/>
    <w:rsid w:val="00EF3729"/>
    <w:rsid w:val="00EF3A12"/>
    <w:rsid w:val="00EF3DE7"/>
    <w:rsid w:val="00EF5951"/>
    <w:rsid w:val="00F00DF4"/>
    <w:rsid w:val="00F01F56"/>
    <w:rsid w:val="00F0213C"/>
    <w:rsid w:val="00F03B05"/>
    <w:rsid w:val="00F2183B"/>
    <w:rsid w:val="00F23461"/>
    <w:rsid w:val="00F244D6"/>
    <w:rsid w:val="00F24B1E"/>
    <w:rsid w:val="00F2727A"/>
    <w:rsid w:val="00F3010F"/>
    <w:rsid w:val="00F36389"/>
    <w:rsid w:val="00F40E85"/>
    <w:rsid w:val="00F4481E"/>
    <w:rsid w:val="00F4594D"/>
    <w:rsid w:val="00F45F83"/>
    <w:rsid w:val="00F515D6"/>
    <w:rsid w:val="00F51836"/>
    <w:rsid w:val="00F51AD8"/>
    <w:rsid w:val="00F52A59"/>
    <w:rsid w:val="00F52C5A"/>
    <w:rsid w:val="00F5318B"/>
    <w:rsid w:val="00F560A7"/>
    <w:rsid w:val="00F560B3"/>
    <w:rsid w:val="00F56135"/>
    <w:rsid w:val="00F569BD"/>
    <w:rsid w:val="00F60175"/>
    <w:rsid w:val="00F607E6"/>
    <w:rsid w:val="00F612AB"/>
    <w:rsid w:val="00F63A8A"/>
    <w:rsid w:val="00F650CE"/>
    <w:rsid w:val="00F66D9C"/>
    <w:rsid w:val="00F6744A"/>
    <w:rsid w:val="00F67790"/>
    <w:rsid w:val="00F72838"/>
    <w:rsid w:val="00F74E2A"/>
    <w:rsid w:val="00F75319"/>
    <w:rsid w:val="00F800C1"/>
    <w:rsid w:val="00F8352F"/>
    <w:rsid w:val="00F83C19"/>
    <w:rsid w:val="00F8479D"/>
    <w:rsid w:val="00F9146E"/>
    <w:rsid w:val="00F91D45"/>
    <w:rsid w:val="00F91FF4"/>
    <w:rsid w:val="00F9287A"/>
    <w:rsid w:val="00F9376A"/>
    <w:rsid w:val="00F93E07"/>
    <w:rsid w:val="00F95765"/>
    <w:rsid w:val="00F97C63"/>
    <w:rsid w:val="00F97D08"/>
    <w:rsid w:val="00FA1163"/>
    <w:rsid w:val="00FA4A75"/>
    <w:rsid w:val="00FA74F2"/>
    <w:rsid w:val="00FB1782"/>
    <w:rsid w:val="00FB39F4"/>
    <w:rsid w:val="00FB4D92"/>
    <w:rsid w:val="00FB577A"/>
    <w:rsid w:val="00FB61C3"/>
    <w:rsid w:val="00FB7043"/>
    <w:rsid w:val="00FC2C38"/>
    <w:rsid w:val="00FC4755"/>
    <w:rsid w:val="00FD1331"/>
    <w:rsid w:val="00FD3166"/>
    <w:rsid w:val="00FD573E"/>
    <w:rsid w:val="00FD5DB4"/>
    <w:rsid w:val="00FD67FA"/>
    <w:rsid w:val="00FE0E99"/>
    <w:rsid w:val="00FE38A3"/>
    <w:rsid w:val="00FE550C"/>
    <w:rsid w:val="00FE5AC1"/>
    <w:rsid w:val="00FE6AE8"/>
    <w:rsid w:val="00FF12AE"/>
    <w:rsid w:val="00FF1E14"/>
    <w:rsid w:val="00FF2F6D"/>
    <w:rsid w:val="00F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4:docId w14:val="6D7CB1A2"/>
  <w15:docId w15:val="{68C9AFCB-D2D0-4841-9B05-415DED43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26C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6C"/>
    <w:rPr>
      <w:rFonts w:ascii="Segoe UI" w:hAnsi="Segoe UI" w:cs="Segoe UI"/>
      <w:szCs w:val="18"/>
    </w:rPr>
  </w:style>
  <w:style w:type="paragraph" w:styleId="ListParagraph">
    <w:name w:val="List Paragraph"/>
    <w:basedOn w:val="Normal"/>
    <w:uiPriority w:val="34"/>
    <w:qFormat/>
    <w:rsid w:val="008D1B7D"/>
    <w:pPr>
      <w:spacing w:after="200" w:line="276" w:lineRule="auto"/>
      <w:ind w:left="720"/>
      <w:contextualSpacing/>
    </w:pPr>
    <w:rPr>
      <w:color w:val="auto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2D43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os001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FEACFC0DA5B4135B5CAB3474C51C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D400-A72D-4751-86B9-831B8BD050DC}"/>
      </w:docPartPr>
      <w:docPartBody>
        <w:p w:rsidR="00A36E8E" w:rsidRDefault="0005708C">
          <w:pPr>
            <w:pStyle w:val="9FEACFC0DA5B4135B5CAB3474C51C41E"/>
          </w:pPr>
          <w:r>
            <w:t>[Your Name]</w:t>
          </w:r>
        </w:p>
      </w:docPartBody>
    </w:docPart>
    <w:docPart>
      <w:docPartPr>
        <w:name w:val="2DD7CF6DC1434E74BB52A7957DC9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AB858-44BC-4344-8B3C-6AD8492F9721}"/>
      </w:docPartPr>
      <w:docPartBody>
        <w:p w:rsidR="00A36E8E" w:rsidRDefault="0005708C">
          <w:pPr>
            <w:pStyle w:val="2DD7CF6DC1434E74BB52A7957DC9323E"/>
          </w:pPr>
          <w:r>
            <w:t>[Address, City, ST  ZIP Code]</w:t>
          </w:r>
        </w:p>
      </w:docPartBody>
    </w:docPart>
    <w:docPart>
      <w:docPartPr>
        <w:name w:val="730E36D24C674CF7B352FE14CF056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6A64E-5155-4A17-B295-A545FEDFE490}"/>
      </w:docPartPr>
      <w:docPartBody>
        <w:p w:rsidR="00A36E8E" w:rsidRDefault="0005708C">
          <w:pPr>
            <w:pStyle w:val="730E36D24C674CF7B352FE14CF0560FB"/>
          </w:pPr>
          <w:r>
            <w:t>[Telephone]</w:t>
          </w:r>
        </w:p>
      </w:docPartBody>
    </w:docPart>
    <w:docPart>
      <w:docPartPr>
        <w:name w:val="A7A43B7DD2314B84896D4465ACD17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F0B39-31D2-475E-B6FF-904ABC66588B}"/>
      </w:docPartPr>
      <w:docPartBody>
        <w:p w:rsidR="00A36E8E" w:rsidRDefault="0005708C">
          <w:pPr>
            <w:pStyle w:val="A7A43B7DD2314B84896D4465ACD17BCA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3882"/>
    <w:rsid w:val="00001DB0"/>
    <w:rsid w:val="00002010"/>
    <w:rsid w:val="0000656E"/>
    <w:rsid w:val="00043EE2"/>
    <w:rsid w:val="0005708C"/>
    <w:rsid w:val="00057925"/>
    <w:rsid w:val="0007610C"/>
    <w:rsid w:val="000876FC"/>
    <w:rsid w:val="000D25A8"/>
    <w:rsid w:val="00106156"/>
    <w:rsid w:val="001062F7"/>
    <w:rsid w:val="001215B3"/>
    <w:rsid w:val="001226E1"/>
    <w:rsid w:val="00143666"/>
    <w:rsid w:val="00146159"/>
    <w:rsid w:val="00174A8A"/>
    <w:rsid w:val="0019199C"/>
    <w:rsid w:val="001E6F8D"/>
    <w:rsid w:val="00212C38"/>
    <w:rsid w:val="002663A6"/>
    <w:rsid w:val="00280AB9"/>
    <w:rsid w:val="002E6230"/>
    <w:rsid w:val="0036665F"/>
    <w:rsid w:val="00376544"/>
    <w:rsid w:val="0039410E"/>
    <w:rsid w:val="003D08AE"/>
    <w:rsid w:val="003D53DF"/>
    <w:rsid w:val="003E5DF7"/>
    <w:rsid w:val="004040C4"/>
    <w:rsid w:val="00410646"/>
    <w:rsid w:val="00464616"/>
    <w:rsid w:val="00503003"/>
    <w:rsid w:val="00505180"/>
    <w:rsid w:val="00540E9F"/>
    <w:rsid w:val="00542C3E"/>
    <w:rsid w:val="00545145"/>
    <w:rsid w:val="005807F2"/>
    <w:rsid w:val="005A06AA"/>
    <w:rsid w:val="005A4150"/>
    <w:rsid w:val="005D3B2C"/>
    <w:rsid w:val="005F6019"/>
    <w:rsid w:val="00606737"/>
    <w:rsid w:val="006172AA"/>
    <w:rsid w:val="00651E69"/>
    <w:rsid w:val="00667E5E"/>
    <w:rsid w:val="006A01B1"/>
    <w:rsid w:val="006F744E"/>
    <w:rsid w:val="00742317"/>
    <w:rsid w:val="007E274E"/>
    <w:rsid w:val="007E2E05"/>
    <w:rsid w:val="007F4B65"/>
    <w:rsid w:val="00802AFE"/>
    <w:rsid w:val="00805E7F"/>
    <w:rsid w:val="00826B49"/>
    <w:rsid w:val="00835BE8"/>
    <w:rsid w:val="00847721"/>
    <w:rsid w:val="00891B06"/>
    <w:rsid w:val="008A63AB"/>
    <w:rsid w:val="008A75B4"/>
    <w:rsid w:val="008D5F0E"/>
    <w:rsid w:val="008D7FFC"/>
    <w:rsid w:val="00941E09"/>
    <w:rsid w:val="00966352"/>
    <w:rsid w:val="009842E5"/>
    <w:rsid w:val="009843FA"/>
    <w:rsid w:val="009C6A92"/>
    <w:rsid w:val="009F001D"/>
    <w:rsid w:val="00A00AF2"/>
    <w:rsid w:val="00A06EBD"/>
    <w:rsid w:val="00A32301"/>
    <w:rsid w:val="00A36E8E"/>
    <w:rsid w:val="00A85864"/>
    <w:rsid w:val="00A97F68"/>
    <w:rsid w:val="00AC4C87"/>
    <w:rsid w:val="00AF0936"/>
    <w:rsid w:val="00AF0AAE"/>
    <w:rsid w:val="00AF3B72"/>
    <w:rsid w:val="00B046AE"/>
    <w:rsid w:val="00B2467F"/>
    <w:rsid w:val="00B708EB"/>
    <w:rsid w:val="00B7220C"/>
    <w:rsid w:val="00B72C79"/>
    <w:rsid w:val="00B83301"/>
    <w:rsid w:val="00BB3190"/>
    <w:rsid w:val="00BC4CB5"/>
    <w:rsid w:val="00C0031F"/>
    <w:rsid w:val="00C23882"/>
    <w:rsid w:val="00C25AAE"/>
    <w:rsid w:val="00C26885"/>
    <w:rsid w:val="00C66974"/>
    <w:rsid w:val="00C81B24"/>
    <w:rsid w:val="00CB525C"/>
    <w:rsid w:val="00CF4CDA"/>
    <w:rsid w:val="00D0732D"/>
    <w:rsid w:val="00D316CF"/>
    <w:rsid w:val="00D34BF0"/>
    <w:rsid w:val="00D61A2B"/>
    <w:rsid w:val="00D802F7"/>
    <w:rsid w:val="00DC222D"/>
    <w:rsid w:val="00DC2A32"/>
    <w:rsid w:val="00DD1861"/>
    <w:rsid w:val="00E10E92"/>
    <w:rsid w:val="00E3423D"/>
    <w:rsid w:val="00E72787"/>
    <w:rsid w:val="00E72EDE"/>
    <w:rsid w:val="00E9190F"/>
    <w:rsid w:val="00EC5757"/>
    <w:rsid w:val="00EE39BD"/>
    <w:rsid w:val="00F63E7E"/>
    <w:rsid w:val="00F915C8"/>
    <w:rsid w:val="00FB271F"/>
    <w:rsid w:val="00FC71C3"/>
    <w:rsid w:val="00F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EACFC0DA5B4135B5CAB3474C51C41E">
    <w:name w:val="9FEACFC0DA5B4135B5CAB3474C51C41E"/>
  </w:style>
  <w:style w:type="paragraph" w:customStyle="1" w:styleId="2DD7CF6DC1434E74BB52A7957DC9323E">
    <w:name w:val="2DD7CF6DC1434E74BB52A7957DC9323E"/>
  </w:style>
  <w:style w:type="paragraph" w:customStyle="1" w:styleId="730E36D24C674CF7B352FE14CF0560FB">
    <w:name w:val="730E36D24C674CF7B352FE14CF0560FB"/>
  </w:style>
  <w:style w:type="paragraph" w:customStyle="1" w:styleId="A7A43B7DD2314B84896D4465ACD17BCA">
    <w:name w:val="A7A43B7DD2314B84896D4465ACD17BCA"/>
  </w:style>
  <w:style w:type="paragraph" w:customStyle="1" w:styleId="46474EEB2A97410EA06DFAFB6DDDF70B">
    <w:name w:val="46474EEB2A97410EA06DFAFB6DDDF70B"/>
  </w:style>
  <w:style w:type="paragraph" w:customStyle="1" w:styleId="81C18F943FED48D78F88D27597C8CC6A">
    <w:name w:val="81C18F943FED48D78F88D27597C8CC6A"/>
  </w:style>
  <w:style w:type="paragraph" w:customStyle="1" w:styleId="64C2CA3610C8431588412CF28611187F">
    <w:name w:val="64C2CA3610C8431588412CF28611187F"/>
  </w:style>
  <w:style w:type="paragraph" w:customStyle="1" w:styleId="1E1AB14FE762460CBA64BF3DBF651FCF">
    <w:name w:val="1E1AB14FE762460CBA64BF3DBF651FCF"/>
  </w:style>
  <w:style w:type="paragraph" w:customStyle="1" w:styleId="D576DEA200E4439F81B2BE70AAAA4883">
    <w:name w:val="D576DEA200E4439F81B2BE70AAAA4883"/>
  </w:style>
  <w:style w:type="character" w:styleId="PlaceholderText">
    <w:name w:val="Placeholder Text"/>
    <w:basedOn w:val="DefaultParagraphFont"/>
    <w:uiPriority w:val="99"/>
    <w:semiHidden/>
    <w:rsid w:val="00BB3190"/>
    <w:rPr>
      <w:color w:val="808080"/>
    </w:rPr>
  </w:style>
  <w:style w:type="paragraph" w:customStyle="1" w:styleId="B00A04D58B524929953CCAD294E05C80">
    <w:name w:val="B00A04D58B524929953CCAD294E05C80"/>
  </w:style>
  <w:style w:type="paragraph" w:customStyle="1" w:styleId="2133F81847544D88A6BB14BD4E27FB22">
    <w:name w:val="2133F81847544D88A6BB14BD4E27FB22"/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  <w:style w:type="paragraph" w:customStyle="1" w:styleId="F5F8D89FA9D94A49B9FE52388EF3F857">
    <w:name w:val="F5F8D89FA9D94A49B9FE52388EF3F857"/>
  </w:style>
  <w:style w:type="paragraph" w:customStyle="1" w:styleId="EE418895113143D19771C0B753C52ACD">
    <w:name w:val="EE418895113143D19771C0B753C52ACD"/>
  </w:style>
  <w:style w:type="paragraph" w:customStyle="1" w:styleId="3B32F00E10BE401CBE538367799CFF6E">
    <w:name w:val="3B32F00E10BE401CBE538367799CFF6E"/>
  </w:style>
  <w:style w:type="paragraph" w:customStyle="1" w:styleId="13BA24E867524BCCAB58DBC291A3C03B">
    <w:name w:val="13BA24E867524BCCAB58DBC291A3C03B"/>
  </w:style>
  <w:style w:type="paragraph" w:customStyle="1" w:styleId="97114DB13C2F4E6787C7BB211AD1D678">
    <w:name w:val="97114DB13C2F4E6787C7BB211AD1D678"/>
  </w:style>
  <w:style w:type="paragraph" w:customStyle="1" w:styleId="2CE84A021F2642159D6EEA1C6F5986CF">
    <w:name w:val="2CE84A021F2642159D6EEA1C6F5986CF"/>
  </w:style>
  <w:style w:type="paragraph" w:customStyle="1" w:styleId="14E2D72F53A343099929431F83A0EB73">
    <w:name w:val="14E2D72F53A343099929431F83A0EB73"/>
  </w:style>
  <w:style w:type="paragraph" w:customStyle="1" w:styleId="BBCC43E8FFE44ED38B1C562FF3B16814">
    <w:name w:val="BBCC43E8FFE44ED38B1C562FF3B16814"/>
    <w:rsid w:val="00C23882"/>
  </w:style>
  <w:style w:type="paragraph" w:customStyle="1" w:styleId="EEC776693E824A8082626CD685DFB81E">
    <w:name w:val="EEC776693E824A8082626CD685DFB81E"/>
    <w:rsid w:val="00C23882"/>
  </w:style>
  <w:style w:type="paragraph" w:customStyle="1" w:styleId="B9F3450CC9E14D9F82D05340D901143F">
    <w:name w:val="B9F3450CC9E14D9F82D05340D901143F"/>
    <w:rsid w:val="00C23882"/>
  </w:style>
  <w:style w:type="paragraph" w:customStyle="1" w:styleId="8FD28DFB23E44B2FAA3C5E0405A118B4">
    <w:name w:val="8FD28DFB23E44B2FAA3C5E0405A118B4"/>
    <w:rsid w:val="00C23882"/>
  </w:style>
  <w:style w:type="paragraph" w:customStyle="1" w:styleId="8726B05331234348948BB670A1DF1123">
    <w:name w:val="8726B05331234348948BB670A1DF1123"/>
    <w:rsid w:val="00C23882"/>
  </w:style>
  <w:style w:type="paragraph" w:customStyle="1" w:styleId="B6DBE47F57EE4E85A45D1CAF7D4DE7E9">
    <w:name w:val="B6DBE47F57EE4E85A45D1CAF7D4DE7E9"/>
    <w:rsid w:val="00C23882"/>
  </w:style>
  <w:style w:type="paragraph" w:customStyle="1" w:styleId="7259EE5932C04CD0B5B3CC0BA05B1E59">
    <w:name w:val="7259EE5932C04CD0B5B3CC0BA05B1E59"/>
    <w:rsid w:val="00C23882"/>
  </w:style>
  <w:style w:type="paragraph" w:customStyle="1" w:styleId="EB478AC7AFEF4E03B28C69D31F531CA2">
    <w:name w:val="EB478AC7AFEF4E03B28C69D31F531CA2"/>
    <w:rsid w:val="00C23882"/>
  </w:style>
  <w:style w:type="paragraph" w:customStyle="1" w:styleId="0394458452744D0296E04FDA281666DF">
    <w:name w:val="0394458452744D0296E04FDA281666DF"/>
    <w:rsid w:val="00C23882"/>
  </w:style>
  <w:style w:type="paragraph" w:customStyle="1" w:styleId="7A9BEBCC580E4E6286A62CC4718D6DB3">
    <w:name w:val="7A9BEBCC580E4E6286A62CC4718D6DB3"/>
    <w:rsid w:val="00C23882"/>
  </w:style>
  <w:style w:type="paragraph" w:customStyle="1" w:styleId="AF4AB839A01245C6BC70DC2BF43A8657">
    <w:name w:val="AF4AB839A01245C6BC70DC2BF43A8657"/>
    <w:rsid w:val="00C23882"/>
  </w:style>
  <w:style w:type="paragraph" w:customStyle="1" w:styleId="90689DC8D406482B9FA2EDA0540FB3E7">
    <w:name w:val="90689DC8D406482B9FA2EDA0540FB3E7"/>
    <w:rsid w:val="00C23882"/>
  </w:style>
  <w:style w:type="paragraph" w:customStyle="1" w:styleId="AC586AB0077F43BFBD57C45C6E05CAF8">
    <w:name w:val="AC586AB0077F43BFBD57C45C6E05CAF8"/>
    <w:rsid w:val="00C23882"/>
  </w:style>
  <w:style w:type="paragraph" w:customStyle="1" w:styleId="74FD6474F98E4A668DB1BEDD682A8C1A">
    <w:name w:val="74FD6474F98E4A668DB1BEDD682A8C1A"/>
    <w:rsid w:val="00C23882"/>
  </w:style>
  <w:style w:type="paragraph" w:customStyle="1" w:styleId="21697306146748ED8A41B5CAE059AAE0">
    <w:name w:val="21697306146748ED8A41B5CAE059AAE0"/>
    <w:rsid w:val="00C23882"/>
  </w:style>
  <w:style w:type="paragraph" w:customStyle="1" w:styleId="8F47135EDEA14D2387A02FEF590BB3BF">
    <w:name w:val="8F47135EDEA14D2387A02FEF590BB3BF"/>
    <w:rsid w:val="00C23882"/>
  </w:style>
  <w:style w:type="paragraph" w:customStyle="1" w:styleId="15D0023B1DAF44E0A7DBFDB7E7466B4D">
    <w:name w:val="15D0023B1DAF44E0A7DBFDB7E7466B4D"/>
    <w:rsid w:val="00C23882"/>
  </w:style>
  <w:style w:type="paragraph" w:customStyle="1" w:styleId="D81A279E31D04E60A43DDB01D14D45D2">
    <w:name w:val="D81A279E31D04E60A43DDB01D14D45D2"/>
    <w:rsid w:val="00C23882"/>
  </w:style>
  <w:style w:type="paragraph" w:customStyle="1" w:styleId="A328AC5EB89F4AE2B8AB030F403F8A6D">
    <w:name w:val="A328AC5EB89F4AE2B8AB030F403F8A6D"/>
    <w:rsid w:val="00C23882"/>
  </w:style>
  <w:style w:type="paragraph" w:customStyle="1" w:styleId="7E6DA347E22F4688832A552D602C865F">
    <w:name w:val="7E6DA347E22F4688832A552D602C865F"/>
    <w:rsid w:val="00C23882"/>
  </w:style>
  <w:style w:type="paragraph" w:customStyle="1" w:styleId="EC7960D0CA794418BB1654EC1673036F">
    <w:name w:val="EC7960D0CA794418BB1654EC1673036F"/>
    <w:rsid w:val="00C23882"/>
  </w:style>
  <w:style w:type="paragraph" w:customStyle="1" w:styleId="CA99C9F5DC0F4FA6B1524EA62875F7A1">
    <w:name w:val="CA99C9F5DC0F4FA6B1524EA62875F7A1"/>
    <w:rsid w:val="00C23882"/>
  </w:style>
  <w:style w:type="paragraph" w:customStyle="1" w:styleId="B4D76882AE5F4AAE9D93A3D8661F225B">
    <w:name w:val="B4D76882AE5F4AAE9D93A3D8661F225B"/>
    <w:rsid w:val="00C23882"/>
  </w:style>
  <w:style w:type="paragraph" w:customStyle="1" w:styleId="34601007D0484DC1A106A585BD0DA581">
    <w:name w:val="34601007D0484DC1A106A585BD0DA581"/>
    <w:rsid w:val="00C23882"/>
  </w:style>
  <w:style w:type="paragraph" w:customStyle="1" w:styleId="4D5B0BFE45D64D3D97F2BF60EF7C6855">
    <w:name w:val="4D5B0BFE45D64D3D97F2BF60EF7C6855"/>
    <w:rsid w:val="00C23882"/>
  </w:style>
  <w:style w:type="paragraph" w:customStyle="1" w:styleId="03D4E8041209417580C1408091D168F4">
    <w:name w:val="03D4E8041209417580C1408091D168F4"/>
    <w:rsid w:val="00C23882"/>
  </w:style>
  <w:style w:type="paragraph" w:customStyle="1" w:styleId="65690CF7073443B5897163267EEA5E40">
    <w:name w:val="65690CF7073443B5897163267EEA5E40"/>
    <w:rsid w:val="00C23882"/>
  </w:style>
  <w:style w:type="paragraph" w:customStyle="1" w:styleId="6772FE37CEE34BF08912B2931C1950B1">
    <w:name w:val="6772FE37CEE34BF08912B2931C1950B1"/>
    <w:rsid w:val="00C23882"/>
  </w:style>
  <w:style w:type="paragraph" w:customStyle="1" w:styleId="E0255C6C7D564538982DA783AE1D2371">
    <w:name w:val="E0255C6C7D564538982DA783AE1D2371"/>
    <w:rsid w:val="00C23882"/>
  </w:style>
  <w:style w:type="paragraph" w:customStyle="1" w:styleId="33B621999512401F8D3E7530FE106396">
    <w:name w:val="33B621999512401F8D3E7530FE106396"/>
    <w:rsid w:val="00C23882"/>
  </w:style>
  <w:style w:type="paragraph" w:customStyle="1" w:styleId="0645967495AC4D6CAB75113332EFF0CF">
    <w:name w:val="0645967495AC4D6CAB75113332EFF0CF"/>
    <w:rsid w:val="00C23882"/>
  </w:style>
  <w:style w:type="paragraph" w:customStyle="1" w:styleId="BE76460AF93242479C72AA88661CB07F">
    <w:name w:val="BE76460AF93242479C72AA88661CB07F"/>
    <w:rsid w:val="00C23882"/>
  </w:style>
  <w:style w:type="paragraph" w:customStyle="1" w:styleId="ECF3497CDB9D40C69DE542DBB51F08B6">
    <w:name w:val="ECF3497CDB9D40C69DE542DBB51F08B6"/>
    <w:rsid w:val="00C23882"/>
  </w:style>
  <w:style w:type="paragraph" w:customStyle="1" w:styleId="66200B80048C474489FEC9C79AFC5789">
    <w:name w:val="66200B80048C474489FEC9C79AFC5789"/>
    <w:rsid w:val="00C23882"/>
  </w:style>
  <w:style w:type="paragraph" w:customStyle="1" w:styleId="7D6C98A44873446DBF0FC64A55CB2254">
    <w:name w:val="7D6C98A44873446DBF0FC64A55CB2254"/>
    <w:rsid w:val="00C23882"/>
  </w:style>
  <w:style w:type="paragraph" w:customStyle="1" w:styleId="40B62A219F8B4AF68A34E4BE2DB45393">
    <w:name w:val="40B62A219F8B4AF68A34E4BE2DB45393"/>
    <w:rsid w:val="00C23882"/>
  </w:style>
  <w:style w:type="paragraph" w:customStyle="1" w:styleId="CB636EC9F6504E9A8B7B2DA1222ACB33">
    <w:name w:val="CB636EC9F6504E9A8B7B2DA1222ACB33"/>
    <w:rsid w:val="00C23882"/>
  </w:style>
  <w:style w:type="paragraph" w:customStyle="1" w:styleId="83F667DDB0DF4756B92FFAE5AA3C7021">
    <w:name w:val="83F667DDB0DF4756B92FFAE5AA3C7021"/>
    <w:rsid w:val="00C23882"/>
  </w:style>
  <w:style w:type="paragraph" w:customStyle="1" w:styleId="A9CE1074D16B41D0B4B477958B28915F">
    <w:name w:val="A9CE1074D16B41D0B4B477958B28915F"/>
    <w:rsid w:val="00C23882"/>
  </w:style>
  <w:style w:type="paragraph" w:customStyle="1" w:styleId="4C2FCAEC37264B7D83E90F957B392AD2">
    <w:name w:val="4C2FCAEC37264B7D83E90F957B392AD2"/>
    <w:rsid w:val="00C23882"/>
  </w:style>
  <w:style w:type="paragraph" w:customStyle="1" w:styleId="BB261BAF3BD449A4889D3FF799845F4E">
    <w:name w:val="BB261BAF3BD449A4889D3FF799845F4E"/>
    <w:rsid w:val="00C23882"/>
  </w:style>
  <w:style w:type="paragraph" w:customStyle="1" w:styleId="CA832D35A46D422CA2ED615D712E905C">
    <w:name w:val="CA832D35A46D422CA2ED615D712E905C"/>
    <w:rsid w:val="00C23882"/>
  </w:style>
  <w:style w:type="paragraph" w:customStyle="1" w:styleId="DB8C122F55B14EB794C2A0458459B88A">
    <w:name w:val="DB8C122F55B14EB794C2A0458459B88A"/>
    <w:rsid w:val="00C23882"/>
  </w:style>
  <w:style w:type="paragraph" w:customStyle="1" w:styleId="6A84B4E1478645A0852064A0A1A11B12">
    <w:name w:val="6A84B4E1478645A0852064A0A1A11B12"/>
    <w:rsid w:val="00C23882"/>
  </w:style>
  <w:style w:type="paragraph" w:customStyle="1" w:styleId="EF2C34BD6EFD448E8F828C4354FA0AB5">
    <w:name w:val="EF2C34BD6EFD448E8F828C4354FA0AB5"/>
    <w:rsid w:val="00C23882"/>
  </w:style>
  <w:style w:type="paragraph" w:customStyle="1" w:styleId="1333304BDC6D40C7B317A0E22F6F6C4E">
    <w:name w:val="1333304BDC6D40C7B317A0E22F6F6C4E"/>
    <w:rsid w:val="00C23882"/>
  </w:style>
  <w:style w:type="paragraph" w:customStyle="1" w:styleId="DE767CD2AE8140449EA9C82C9110872B">
    <w:name w:val="DE767CD2AE8140449EA9C82C9110872B"/>
    <w:rsid w:val="00C23882"/>
  </w:style>
  <w:style w:type="paragraph" w:customStyle="1" w:styleId="FA65C4E99CF841F8A83EC48E317F4225">
    <w:name w:val="FA65C4E99CF841F8A83EC48E317F4225"/>
    <w:rsid w:val="00C23882"/>
  </w:style>
  <w:style w:type="paragraph" w:customStyle="1" w:styleId="A2FE376BF29D4BF1AA0F7FB7DFA89D81">
    <w:name w:val="A2FE376BF29D4BF1AA0F7FB7DFA89D81"/>
    <w:rsid w:val="00C23882"/>
  </w:style>
  <w:style w:type="paragraph" w:customStyle="1" w:styleId="503093909540490294093751A4282D99">
    <w:name w:val="503093909540490294093751A4282D99"/>
    <w:rsid w:val="00C23882"/>
  </w:style>
  <w:style w:type="paragraph" w:customStyle="1" w:styleId="11669FECE8234723B167636F1B122227">
    <w:name w:val="11669FECE8234723B167636F1B122227"/>
    <w:rsid w:val="00C23882"/>
  </w:style>
  <w:style w:type="paragraph" w:customStyle="1" w:styleId="81A0BCFD9CD3490DBDDBE86B42D15B7C">
    <w:name w:val="81A0BCFD9CD3490DBDDBE86B42D15B7C"/>
    <w:rsid w:val="00C23882"/>
  </w:style>
  <w:style w:type="paragraph" w:customStyle="1" w:styleId="BD510DD04CC24DF3B50B9B1083951E63">
    <w:name w:val="BD510DD04CC24DF3B50B9B1083951E63"/>
    <w:rsid w:val="00C23882"/>
  </w:style>
  <w:style w:type="paragraph" w:customStyle="1" w:styleId="DD9D22D75B434865AFFD41C8132A92E3">
    <w:name w:val="DD9D22D75B434865AFFD41C8132A92E3"/>
    <w:rsid w:val="00C23882"/>
  </w:style>
  <w:style w:type="paragraph" w:customStyle="1" w:styleId="F7FF3601583C42BA8937000BAB88FDB7">
    <w:name w:val="F7FF3601583C42BA8937000BAB88FDB7"/>
    <w:rsid w:val="00C23882"/>
  </w:style>
  <w:style w:type="paragraph" w:customStyle="1" w:styleId="E38C4917EFF84A3C8A700CF441BE4D3E">
    <w:name w:val="E38C4917EFF84A3C8A700CF441BE4D3E"/>
    <w:rsid w:val="00C23882"/>
  </w:style>
  <w:style w:type="paragraph" w:customStyle="1" w:styleId="357E4B1EA18E4D0E8EDDF4C4E84C0521">
    <w:name w:val="357E4B1EA18E4D0E8EDDF4C4E84C0521"/>
    <w:rsid w:val="00C23882"/>
  </w:style>
  <w:style w:type="paragraph" w:customStyle="1" w:styleId="6C236D61D89943AEA3759CCE15E52752">
    <w:name w:val="6C236D61D89943AEA3759CCE15E52752"/>
    <w:rsid w:val="00C23882"/>
  </w:style>
  <w:style w:type="paragraph" w:customStyle="1" w:styleId="65B8AE2A5F3C42C48024605E5DFDDA7E">
    <w:name w:val="65B8AE2A5F3C42C48024605E5DFDDA7E"/>
    <w:rsid w:val="00C23882"/>
  </w:style>
  <w:style w:type="paragraph" w:customStyle="1" w:styleId="0F81DBDD68B545DFBD961920E46D77BE">
    <w:name w:val="0F81DBDD68B545DFBD961920E46D77BE"/>
    <w:rsid w:val="00C23882"/>
  </w:style>
  <w:style w:type="paragraph" w:customStyle="1" w:styleId="A0F343479BBC43FC847E373A9C05DF1C">
    <w:name w:val="A0F343479BBC43FC847E373A9C05DF1C"/>
    <w:rsid w:val="00C23882"/>
  </w:style>
  <w:style w:type="paragraph" w:customStyle="1" w:styleId="7B8BB02AC7EF4A668D99125C7D176396">
    <w:name w:val="7B8BB02AC7EF4A668D99125C7D176396"/>
    <w:rsid w:val="00C23882"/>
  </w:style>
  <w:style w:type="paragraph" w:customStyle="1" w:styleId="D7E809B78F3C465983FA2DBBB7D2EBC7">
    <w:name w:val="D7E809B78F3C465983FA2DBBB7D2EBC7"/>
    <w:rsid w:val="00C23882"/>
  </w:style>
  <w:style w:type="paragraph" w:customStyle="1" w:styleId="E8A28868E85844CCA0E8E8BFA290D05F">
    <w:name w:val="E8A28868E85844CCA0E8E8BFA290D05F"/>
    <w:rsid w:val="00C23882"/>
  </w:style>
  <w:style w:type="paragraph" w:customStyle="1" w:styleId="C857B41DDD2842289A6449ED74B2986C">
    <w:name w:val="C857B41DDD2842289A6449ED74B2986C"/>
    <w:rsid w:val="00C23882"/>
  </w:style>
  <w:style w:type="paragraph" w:customStyle="1" w:styleId="8EA3FFE0FF1148348082779CA32C6986">
    <w:name w:val="8EA3FFE0FF1148348082779CA32C6986"/>
    <w:rsid w:val="00C23882"/>
  </w:style>
  <w:style w:type="paragraph" w:customStyle="1" w:styleId="5A3604F9B8554BCB9E02EA5F869656BD">
    <w:name w:val="5A3604F9B8554BCB9E02EA5F869656BD"/>
    <w:rsid w:val="00C23882"/>
  </w:style>
  <w:style w:type="paragraph" w:customStyle="1" w:styleId="15538E3C8777423AB7985A2F3C5AB382">
    <w:name w:val="15538E3C8777423AB7985A2F3C5AB382"/>
    <w:rsid w:val="00C23882"/>
  </w:style>
  <w:style w:type="paragraph" w:customStyle="1" w:styleId="7047DBE924134259AED6A8001C6A2293">
    <w:name w:val="7047DBE924134259AED6A8001C6A2293"/>
    <w:rsid w:val="00C23882"/>
  </w:style>
  <w:style w:type="paragraph" w:customStyle="1" w:styleId="87392C6AB9E941C790E482D395CD896B">
    <w:name w:val="87392C6AB9E941C790E482D395CD896B"/>
    <w:rsid w:val="00C23882"/>
  </w:style>
  <w:style w:type="paragraph" w:customStyle="1" w:styleId="F993E65FB078488688ADC36FA67F2100">
    <w:name w:val="F993E65FB078488688ADC36FA67F2100"/>
    <w:rsid w:val="00C23882"/>
  </w:style>
  <w:style w:type="paragraph" w:customStyle="1" w:styleId="064E8AFAD46349F6B3E6ABD28A04FB7E">
    <w:name w:val="064E8AFAD46349F6B3E6ABD28A04FB7E"/>
    <w:rsid w:val="00C23882"/>
  </w:style>
  <w:style w:type="paragraph" w:customStyle="1" w:styleId="E0C204EC72D94DB29131CE4E582271F3">
    <w:name w:val="E0C204EC72D94DB29131CE4E582271F3"/>
    <w:rsid w:val="00C23882"/>
  </w:style>
  <w:style w:type="paragraph" w:customStyle="1" w:styleId="F653B6CAFCD44ED987711EE12B6B3233">
    <w:name w:val="F653B6CAFCD44ED987711EE12B6B3233"/>
    <w:rsid w:val="00C23882"/>
  </w:style>
  <w:style w:type="paragraph" w:customStyle="1" w:styleId="FF592C333CC64A0C8467C671322B6108">
    <w:name w:val="FF592C333CC64A0C8467C671322B6108"/>
    <w:rsid w:val="00A36E8E"/>
  </w:style>
  <w:style w:type="paragraph" w:customStyle="1" w:styleId="7C5D2320CAE1469E8D17EB0AF29D4E38">
    <w:name w:val="7C5D2320CAE1469E8D17EB0AF29D4E38"/>
    <w:rsid w:val="00A36E8E"/>
  </w:style>
  <w:style w:type="paragraph" w:customStyle="1" w:styleId="B1DC96B3A6AC4F23BF41C31CF5DF8844">
    <w:name w:val="B1DC96B3A6AC4F23BF41C31CF5DF8844"/>
    <w:rsid w:val="00A36E8E"/>
  </w:style>
  <w:style w:type="paragraph" w:customStyle="1" w:styleId="FFC0DCEA49844B75BE8B067A29C4ED39">
    <w:name w:val="FFC0DCEA49844B75BE8B067A29C4ED39"/>
    <w:rsid w:val="00A36E8E"/>
  </w:style>
  <w:style w:type="paragraph" w:customStyle="1" w:styleId="BB317BC8E18F4F228B57A5E1CCB841F7">
    <w:name w:val="BB317BC8E18F4F228B57A5E1CCB841F7"/>
    <w:rsid w:val="00A36E8E"/>
  </w:style>
  <w:style w:type="paragraph" w:customStyle="1" w:styleId="566EAE73628643439914A36CAF788629">
    <w:name w:val="566EAE73628643439914A36CAF788629"/>
    <w:rsid w:val="00A36E8E"/>
  </w:style>
  <w:style w:type="paragraph" w:customStyle="1" w:styleId="A7FE583680144AB3B952446EC1D2CF07">
    <w:name w:val="A7FE583680144AB3B952446EC1D2CF07"/>
    <w:rsid w:val="00A36E8E"/>
  </w:style>
  <w:style w:type="paragraph" w:customStyle="1" w:styleId="F47203D1D84F4332933A80A0C6CA6203">
    <w:name w:val="F47203D1D84F4332933A80A0C6CA6203"/>
    <w:rsid w:val="00A36E8E"/>
  </w:style>
  <w:style w:type="paragraph" w:customStyle="1" w:styleId="B41054DFE14B471DB5C23227A7D06AA3">
    <w:name w:val="B41054DFE14B471DB5C23227A7D06AA3"/>
    <w:rsid w:val="00A36E8E"/>
  </w:style>
  <w:style w:type="paragraph" w:customStyle="1" w:styleId="DF313EFC9D1C4A36AC8D1B850439749C">
    <w:name w:val="DF313EFC9D1C4A36AC8D1B850439749C"/>
    <w:rsid w:val="00A36E8E"/>
  </w:style>
  <w:style w:type="paragraph" w:customStyle="1" w:styleId="4F544B3070FA41A6B5F43D49060DDAFA">
    <w:name w:val="4F544B3070FA41A6B5F43D49060DDAFA"/>
    <w:rsid w:val="005F6019"/>
  </w:style>
  <w:style w:type="paragraph" w:customStyle="1" w:styleId="1E8B857B979E44A3B4C38F48ABBC88CB">
    <w:name w:val="1E8B857B979E44A3B4C38F48ABBC88CB"/>
    <w:rsid w:val="005F6019"/>
  </w:style>
  <w:style w:type="paragraph" w:customStyle="1" w:styleId="A659394C953140E398BED58BD186C969">
    <w:name w:val="A659394C953140E398BED58BD186C969"/>
    <w:rsid w:val="00AF0AAE"/>
  </w:style>
  <w:style w:type="paragraph" w:customStyle="1" w:styleId="7AA939AF8AA84CAFB26B4EFFD82FE5E8">
    <w:name w:val="7AA939AF8AA84CAFB26B4EFFD82FE5E8"/>
    <w:rsid w:val="00AF0AAE"/>
  </w:style>
  <w:style w:type="paragraph" w:customStyle="1" w:styleId="DD0B16C107A14ABE89CBF56F32BBD14A">
    <w:name w:val="DD0B16C107A14ABE89CBF56F32BBD14A"/>
    <w:rsid w:val="00043EE2"/>
  </w:style>
  <w:style w:type="paragraph" w:customStyle="1" w:styleId="0EC7D422E78B4E298405AFF9FB35CA1A">
    <w:name w:val="0EC7D422E78B4E298405AFF9FB35CA1A"/>
    <w:rsid w:val="00043EE2"/>
  </w:style>
  <w:style w:type="paragraph" w:customStyle="1" w:styleId="7D8D7EA93F274500AD18D4666274ADFA">
    <w:name w:val="7D8D7EA93F274500AD18D4666274ADFA"/>
    <w:rsid w:val="00043EE2"/>
  </w:style>
  <w:style w:type="paragraph" w:customStyle="1" w:styleId="B47821044C9F4FDEB4BB91F121636605">
    <w:name w:val="B47821044C9F4FDEB4BB91F121636605"/>
    <w:rsid w:val="00043EE2"/>
  </w:style>
  <w:style w:type="paragraph" w:customStyle="1" w:styleId="E3225A60FC704203B877ECC55BC8B4F4">
    <w:name w:val="E3225A60FC704203B877ECC55BC8B4F4"/>
    <w:rsid w:val="00043EE2"/>
  </w:style>
  <w:style w:type="paragraph" w:customStyle="1" w:styleId="C7376DB3669647B79017DF193FC0F252">
    <w:name w:val="C7376DB3669647B79017DF193FC0F252"/>
    <w:rsid w:val="00043EE2"/>
  </w:style>
  <w:style w:type="paragraph" w:customStyle="1" w:styleId="B01964984D5444C4B97DC2EA581400EC">
    <w:name w:val="B01964984D5444C4B97DC2EA581400EC"/>
    <w:rsid w:val="00043EE2"/>
  </w:style>
  <w:style w:type="paragraph" w:customStyle="1" w:styleId="76650F62B14C416B860CADCC882A35CE">
    <w:name w:val="76650F62B14C416B860CADCC882A35CE"/>
    <w:rsid w:val="00AF0936"/>
  </w:style>
  <w:style w:type="paragraph" w:customStyle="1" w:styleId="A7C7B59B92504EB7A8385EE48E0D8562">
    <w:name w:val="A7C7B59B92504EB7A8385EE48E0D8562"/>
    <w:rsid w:val="00BB31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Durham, NC</CompanyAddress>
  <CompanyPhone>336-512-3038</CompanyPhone>
  <CompanyFax/>
  <CompanyEmail>delos001@gmail.com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2EB4B14EC7864DA47D475829401052" ma:contentTypeVersion="10" ma:contentTypeDescription="Create a new document." ma:contentTypeScope="" ma:versionID="28f193970326423d02c74e904a04a1e2">
  <xsd:schema xmlns:xsd="http://www.w3.org/2001/XMLSchema" xmlns:xs="http://www.w3.org/2001/XMLSchema" xmlns:p="http://schemas.microsoft.com/office/2006/metadata/properties" xmlns:ns3="d176468b-309e-43ce-9874-585bd5dde538" xmlns:ns4="3fca8d6f-68e5-4cb5-b652-a21a98351a21" targetNamespace="http://schemas.microsoft.com/office/2006/metadata/properties" ma:root="true" ma:fieldsID="8dd1f25340ff033053f59d0e9b7778fd" ns3:_="" ns4:_="">
    <xsd:import namespace="d176468b-309e-43ce-9874-585bd5dde538"/>
    <xsd:import namespace="3fca8d6f-68e5-4cb5-b652-a21a98351a2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6468b-309e-43ce-9874-585bd5dde53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a8d6f-68e5-4cb5-b652-a21a98351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509D649-D282-44EA-9D7E-931F486101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6468b-309e-43ce-9874-585bd5dde538"/>
    <ds:schemaRef ds:uri="3fca8d6f-68e5-4cb5-b652-a21a98351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20B2C2-340C-4AFC-A3AE-80006679F8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B2C814-1236-4854-A85A-30499AAE675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74</TotalTime>
  <Pages>4</Pages>
  <Words>1567</Words>
  <Characters>8932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ICON Plc</Company>
  <LinksUpToDate>false</LinksUpToDate>
  <CharactersWithSpaces>10479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Delosh, Jason</dc:creator>
  <cp:lastModifiedBy>Jason Delosh</cp:lastModifiedBy>
  <cp:revision>72</cp:revision>
  <cp:lastPrinted>2015-09-25T01:11:00Z</cp:lastPrinted>
  <dcterms:created xsi:type="dcterms:W3CDTF">2019-11-05T01:24:00Z</dcterms:created>
  <dcterms:modified xsi:type="dcterms:W3CDTF">2019-11-05T02:38:00Z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  <property fmtid="{D5CDD505-2E9C-101B-9397-08002B2CF9AE}" pid="3" name="ContentTypeId">
    <vt:lpwstr>0x010100FF2EB4B14EC7864DA47D475829401052</vt:lpwstr>
  </property>
</Properties>
</file>