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27D71DEC" w:rsidR="009404A6" w:rsidRPr="00397BEA" w:rsidRDefault="00CB4571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56BD6">
            <w:rPr>
              <w:color w:val="auto"/>
            </w:rPr>
            <w:t>Durham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proofErr w:type="spellStart"/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  <w:proofErr w:type="spellEnd"/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1514573D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8E3DDC">
        <w:rPr>
          <w:b w:val="0"/>
          <w:bCs w:val="0"/>
          <w:caps w:val="0"/>
          <w:color w:val="auto"/>
          <w:sz w:val="20"/>
        </w:rPr>
        <w:t>C</w:t>
      </w:r>
      <w:r w:rsidR="007E3C8D">
        <w:rPr>
          <w:b w:val="0"/>
          <w:bCs w:val="0"/>
          <w:caps w:val="0"/>
          <w:color w:val="auto"/>
          <w:sz w:val="20"/>
        </w:rPr>
        <w:t xml:space="preserve">ertified </w:t>
      </w:r>
      <w:r w:rsidR="0030027A">
        <w:rPr>
          <w:b w:val="0"/>
          <w:bCs w:val="0"/>
          <w:caps w:val="0"/>
          <w:color w:val="auto"/>
          <w:sz w:val="20"/>
        </w:rPr>
        <w:t>Ass</w:t>
      </w:r>
      <w:r w:rsidR="004E3F9A">
        <w:rPr>
          <w:b w:val="0"/>
          <w:bCs w:val="0"/>
          <w:caps w:val="0"/>
          <w:color w:val="auto"/>
          <w:sz w:val="20"/>
        </w:rPr>
        <w:t xml:space="preserve">ociate </w:t>
      </w:r>
      <w:r w:rsidR="00ED1F21">
        <w:rPr>
          <w:b w:val="0"/>
          <w:bCs w:val="0"/>
          <w:caps w:val="0"/>
          <w:color w:val="auto"/>
          <w:sz w:val="20"/>
        </w:rPr>
        <w:t>Pr</w:t>
      </w:r>
      <w:r w:rsidR="007E3C8D">
        <w:rPr>
          <w:b w:val="0"/>
          <w:bCs w:val="0"/>
          <w:caps w:val="0"/>
          <w:color w:val="auto"/>
          <w:sz w:val="20"/>
        </w:rPr>
        <w:t xml:space="preserve">oject </w:t>
      </w:r>
      <w:r w:rsidR="008E3DDC">
        <w:rPr>
          <w:b w:val="0"/>
          <w:bCs w:val="0"/>
          <w:caps w:val="0"/>
          <w:color w:val="auto"/>
          <w:sz w:val="20"/>
        </w:rPr>
        <w:t>M</w:t>
      </w:r>
      <w:r w:rsidR="007E3C8D">
        <w:rPr>
          <w:b w:val="0"/>
          <w:bCs w:val="0"/>
          <w:caps w:val="0"/>
          <w:color w:val="auto"/>
          <w:sz w:val="20"/>
        </w:rPr>
        <w:t>anager</w:t>
      </w:r>
      <w:r w:rsidR="00FD5DB4">
        <w:rPr>
          <w:b w:val="0"/>
          <w:bCs w:val="0"/>
          <w:caps w:val="0"/>
          <w:color w:val="auto"/>
          <w:sz w:val="20"/>
        </w:rPr>
        <w:t xml:space="preserve"> 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r w:rsidR="00C56BD6">
        <w:rPr>
          <w:b w:val="0"/>
          <w:bCs w:val="0"/>
          <w:caps w:val="0"/>
          <w:color w:val="auto"/>
          <w:sz w:val="20"/>
        </w:rPr>
        <w:t>including</w:t>
      </w:r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executing and designing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(R, Python, SAS, </w:t>
      </w:r>
      <w:r w:rsidR="00EF3A12">
        <w:rPr>
          <w:b w:val="0"/>
          <w:bCs w:val="0"/>
          <w:caps w:val="0"/>
          <w:color w:val="auto"/>
          <w:sz w:val="20"/>
        </w:rPr>
        <w:t xml:space="preserve">SQL, </w:t>
      </w:r>
      <w:r w:rsidR="003112A9">
        <w:rPr>
          <w:b w:val="0"/>
          <w:bCs w:val="0"/>
          <w:caps w:val="0"/>
          <w:color w:val="auto"/>
          <w:sz w:val="20"/>
        </w:rPr>
        <w:t xml:space="preserve">VBA)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</w:t>
      </w:r>
      <w:r w:rsidR="00DF645F">
        <w:rPr>
          <w:b w:val="0"/>
          <w:bCs w:val="0"/>
          <w:caps w:val="0"/>
          <w:color w:val="auto"/>
          <w:sz w:val="20"/>
        </w:rPr>
        <w:t>, in an academic setting.</w:t>
      </w:r>
    </w:p>
    <w:p w14:paraId="4EA4E440" w14:textId="77777777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53403402" w14:textId="3F45352A" w:rsidR="006F7610" w:rsidRDefault="008E2D80" w:rsidP="006F761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academic </w:t>
      </w:r>
      <w:r w:rsidR="006F7610"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sdt>
      <w:sdtPr>
        <w:rPr>
          <w:b/>
          <w:bCs/>
          <w:caps/>
          <w:color w:val="auto"/>
          <w:szCs w:val="22"/>
          <w:lang w:eastAsia="en-US"/>
        </w:rPr>
        <w:id w:val="-97873901"/>
      </w:sdtPr>
      <w:sdtEndPr>
        <w:rPr>
          <w:b w:val="0"/>
          <w:color w:val="191919" w:themeColor="background2" w:themeShade="1A"/>
          <w:szCs w:val="20"/>
          <w:lang w:eastAsia="ja-JP"/>
        </w:rPr>
      </w:sdtEndPr>
      <w:sdtContent>
        <w:p w14:paraId="61181F2B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Supervised Learning</w:t>
          </w:r>
          <w:r w:rsidRPr="005C219F">
            <w:rPr>
              <w:color w:val="auto"/>
              <w:sz w:val="20"/>
            </w:rPr>
            <w:t xml:space="preserve"> </w:t>
          </w:r>
          <w:r>
            <w:rPr>
              <w:color w:val="auto"/>
              <w:sz w:val="20"/>
            </w:rPr>
            <w:t xml:space="preserve">Models: R, Python,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Lab,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Notebook, Tensor Flow, </w:t>
          </w:r>
          <w:proofErr w:type="spellStart"/>
          <w:r>
            <w:rPr>
              <w:color w:val="auto"/>
              <w:sz w:val="20"/>
            </w:rPr>
            <w:t>Keras</w:t>
          </w:r>
          <w:proofErr w:type="spellEnd"/>
          <w:r>
            <w:rPr>
              <w:color w:val="auto"/>
              <w:sz w:val="20"/>
            </w:rPr>
            <w:t xml:space="preserve">, </w:t>
          </w:r>
          <w:proofErr w:type="spellStart"/>
          <w:r>
            <w:rPr>
              <w:color w:val="auto"/>
              <w:sz w:val="20"/>
            </w:rPr>
            <w:t>Numpy</w:t>
          </w:r>
          <w:proofErr w:type="spellEnd"/>
          <w:r>
            <w:rPr>
              <w:color w:val="auto"/>
              <w:sz w:val="20"/>
            </w:rPr>
            <w:t xml:space="preserve">, Pandas, </w:t>
          </w:r>
          <w:proofErr w:type="spellStart"/>
          <w:r>
            <w:rPr>
              <w:color w:val="auto"/>
              <w:sz w:val="20"/>
            </w:rPr>
            <w:t>NLTK</w:t>
          </w:r>
          <w:proofErr w:type="spellEnd"/>
          <w:r>
            <w:rPr>
              <w:color w:val="auto"/>
              <w:sz w:val="20"/>
            </w:rPr>
            <w:t xml:space="preserve">, </w:t>
          </w:r>
          <w:proofErr w:type="spellStart"/>
          <w:r>
            <w:rPr>
              <w:color w:val="auto"/>
              <w:sz w:val="20"/>
            </w:rPr>
            <w:t>SciKitLearn</w:t>
          </w:r>
          <w:proofErr w:type="spellEnd"/>
          <w:r>
            <w:rPr>
              <w:color w:val="auto"/>
              <w:sz w:val="20"/>
            </w:rPr>
            <w:t>, Deep Learning, SAS Studio, SAS Enterprise Miner</w:t>
          </w:r>
        </w:p>
        <w:p w14:paraId="7570AAC8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 xml:space="preserve">Unsupervised Learning Models: R, Python,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Lab,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Notebook, SAS</w:t>
          </w:r>
        </w:p>
        <w:p w14:paraId="7E54A5A6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Decision Analytics: Microsoft Analytics Solver</w:t>
          </w:r>
        </w:p>
        <w:p w14:paraId="1063E032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Data Mining: Python, SQL, NoSQL, Linux</w:t>
          </w:r>
        </w:p>
        <w:p w14:paraId="7B14B539" w14:textId="77777777" w:rsidR="0038693D" w:rsidRDefault="00CB4571" w:rsidP="0038693D">
          <w:pPr>
            <w:pStyle w:val="Subsection"/>
            <w:tabs>
              <w:tab w:val="left" w:pos="7560"/>
            </w:tabs>
            <w:spacing w:before="0" w:after="0"/>
            <w:rPr>
              <w:b w:val="0"/>
            </w:rPr>
          </w:pPr>
        </w:p>
      </w:sdtContent>
    </w:sdt>
    <w:p w14:paraId="6EE0B849" w14:textId="51F9E6B6" w:rsidR="00CF2545" w:rsidRPr="0038693D" w:rsidRDefault="00CF2545" w:rsidP="0038693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0E15FF8D" w14:textId="282BC93C" w:rsidR="00715353" w:rsidRPr="00E32EA0" w:rsidRDefault="00715353" w:rsidP="00715353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D92978">
        <w:rPr>
          <w:color w:val="auto"/>
          <w:sz w:val="20"/>
        </w:rPr>
        <w:t>Analyst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</w:t>
      </w:r>
      <w:r w:rsidR="00D92978">
        <w:rPr>
          <w:b w:val="0"/>
          <w:i/>
          <w:color w:val="auto"/>
          <w:sz w:val="20"/>
        </w:rPr>
        <w:t>n</w:t>
      </w:r>
      <w:r>
        <w:rPr>
          <w:b w:val="0"/>
          <w:i/>
          <w:color w:val="auto"/>
          <w:sz w:val="20"/>
        </w:rPr>
        <w:t xml:space="preserve"> 201</w:t>
      </w:r>
      <w:r w:rsidR="00D92978">
        <w:rPr>
          <w:b w:val="0"/>
          <w:i/>
          <w:color w:val="auto"/>
          <w:sz w:val="20"/>
        </w:rPr>
        <w:t>9</w:t>
      </w:r>
      <w:r w:rsidRPr="00534344">
        <w:rPr>
          <w:b w:val="0"/>
          <w:i/>
          <w:color w:val="auto"/>
          <w:sz w:val="20"/>
        </w:rPr>
        <w:t xml:space="preserve"> –</w:t>
      </w:r>
      <w:r w:rsidR="005E6BE1">
        <w:rPr>
          <w:b w:val="0"/>
          <w:i/>
          <w:color w:val="auto"/>
          <w:sz w:val="20"/>
        </w:rPr>
        <w:t>Mar 2020</w:t>
      </w:r>
    </w:p>
    <w:p w14:paraId="7CF985C8" w14:textId="23230B44" w:rsidR="00715353" w:rsidRDefault="00D57775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</w:t>
      </w:r>
      <w:r w:rsidR="00C56BD6">
        <w:rPr>
          <w:i/>
          <w:color w:val="auto"/>
          <w:sz w:val="20"/>
        </w:rPr>
        <w:t xml:space="preserve"> Pharmaceuticals (</w:t>
      </w:r>
      <w:r w:rsidR="000043FB">
        <w:rPr>
          <w:i/>
          <w:color w:val="auto"/>
          <w:sz w:val="20"/>
        </w:rPr>
        <w:t>Clinical Solutions Group contract</w:t>
      </w:r>
      <w:r w:rsidR="00C56BD6">
        <w:rPr>
          <w:i/>
          <w:color w:val="auto"/>
          <w:sz w:val="20"/>
        </w:rPr>
        <w:t>)</w:t>
      </w:r>
      <w:r w:rsidR="00715353" w:rsidRPr="00E32EA0">
        <w:rPr>
          <w:i/>
          <w:color w:val="auto"/>
          <w:sz w:val="20"/>
        </w:rPr>
        <w:t xml:space="preserve"> | </w:t>
      </w:r>
      <w:r w:rsidR="00C56BD6">
        <w:rPr>
          <w:i/>
          <w:color w:val="auto"/>
          <w:sz w:val="20"/>
        </w:rPr>
        <w:t>Homebased</w:t>
      </w:r>
      <w:r w:rsidR="00715353" w:rsidRPr="00E32EA0">
        <w:rPr>
          <w:i/>
          <w:color w:val="auto"/>
          <w:sz w:val="20"/>
        </w:rPr>
        <w:t> 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</w:t>
      </w:r>
      <w:proofErr w:type="spellStart"/>
      <w:r>
        <w:rPr>
          <w:color w:val="auto"/>
          <w:sz w:val="20"/>
        </w:rPr>
        <w:t>IRT</w:t>
      </w:r>
      <w:proofErr w:type="spellEnd"/>
      <w:r>
        <w:rPr>
          <w:color w:val="auto"/>
          <w:sz w:val="20"/>
        </w:rPr>
        <w:t xml:space="preserve">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</w:t>
      </w:r>
      <w:proofErr w:type="spellStart"/>
      <w:r w:rsidR="00C41F35">
        <w:rPr>
          <w:color w:val="auto"/>
          <w:sz w:val="20"/>
        </w:rPr>
        <w:t>KRI</w:t>
      </w:r>
      <w:proofErr w:type="spellEnd"/>
      <w:r w:rsidR="00C41F35">
        <w:rPr>
          <w:color w:val="auto"/>
          <w:sz w:val="20"/>
        </w:rPr>
        <w:t xml:space="preserve">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 xml:space="preserve">s to </w:t>
      </w:r>
      <w:proofErr w:type="spellStart"/>
      <w:r w:rsidR="003117EB">
        <w:rPr>
          <w:color w:val="auto"/>
          <w:sz w:val="20"/>
        </w:rPr>
        <w:t>KRI</w:t>
      </w:r>
      <w:proofErr w:type="spellEnd"/>
      <w:r w:rsidR="003117EB">
        <w:rPr>
          <w:color w:val="auto"/>
          <w:sz w:val="20"/>
        </w:rPr>
        <w:t xml:space="preserve">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>file structure, controlled documents, procedures, training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2C67E5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</w:t>
      </w:r>
      <w:proofErr w:type="gramStart"/>
      <w:r w:rsidR="004E0B1B">
        <w:rPr>
          <w:color w:val="auto"/>
          <w:sz w:val="20"/>
        </w:rPr>
        <w:t xml:space="preserve">query </w:t>
      </w:r>
      <w:r w:rsidR="00736B8C">
        <w:rPr>
          <w:color w:val="auto"/>
          <w:sz w:val="20"/>
        </w:rPr>
        <w:t xml:space="preserve"> and</w:t>
      </w:r>
      <w:proofErr w:type="gramEnd"/>
      <w:r w:rsidR="00736B8C">
        <w:rPr>
          <w:color w:val="auto"/>
          <w:sz w:val="20"/>
        </w:rPr>
        <w:t xml:space="preserve">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testing of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5267A54B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Collaborate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proofErr w:type="gramStart"/>
      <w:r w:rsidR="00A043C9">
        <w:rPr>
          <w:color w:val="auto"/>
          <w:sz w:val="20"/>
        </w:rPr>
        <w:t>response</w:t>
      </w:r>
      <w:proofErr w:type="gramEnd"/>
      <w:r w:rsidR="00A043C9">
        <w:rPr>
          <w:color w:val="auto"/>
          <w:sz w:val="20"/>
        </w:rPr>
        <w:t xml:space="preserve">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0A1DD35B" w:rsidR="00535CEB" w:rsidRPr="00FF397C" w:rsidRDefault="00F43B39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Technical</w:t>
      </w:r>
      <w:r>
        <w:rPr>
          <w:i/>
          <w:color w:val="auto"/>
          <w:sz w:val="20"/>
        </w:rPr>
        <w:t>:</w:t>
      </w:r>
      <w:r w:rsidR="00423406">
        <w:rPr>
          <w:i/>
          <w:color w:val="auto"/>
          <w:sz w:val="20"/>
        </w:rPr>
        <w:t xml:space="preserve"> </w:t>
      </w:r>
      <w:r w:rsidR="00C506D4">
        <w:rPr>
          <w:iCs/>
          <w:color w:val="auto"/>
          <w:sz w:val="20"/>
        </w:rPr>
        <w:t xml:space="preserve">R, 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 xml:space="preserve">, </w:t>
      </w:r>
      <w:proofErr w:type="spellStart"/>
      <w:r w:rsidR="00290A3D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Notebook, </w:t>
      </w:r>
      <w:proofErr w:type="spellStart"/>
      <w:r w:rsidR="00813AC9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 xml:space="preserve">Toad, GitHub, </w:t>
      </w:r>
      <w:proofErr w:type="spellStart"/>
      <w:r w:rsidR="00F227CF">
        <w:rPr>
          <w:iCs/>
          <w:color w:val="auto"/>
          <w:sz w:val="20"/>
        </w:rPr>
        <w:t>GitBash</w:t>
      </w:r>
      <w:proofErr w:type="spellEnd"/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</w:t>
      </w:r>
      <w:proofErr w:type="spellStart"/>
      <w:r w:rsidR="00D11781">
        <w:rPr>
          <w:color w:val="auto"/>
          <w:sz w:val="20"/>
        </w:rPr>
        <w:t>SalesForce</w:t>
      </w:r>
      <w:proofErr w:type="spellEnd"/>
      <w:r w:rsidR="00D11781">
        <w:rPr>
          <w:color w:val="auto"/>
          <w:sz w:val="20"/>
        </w:rPr>
        <w:t>)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lastRenderedPageBreak/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proofErr w:type="spellStart"/>
      <w:r w:rsidR="004E2B2B">
        <w:rPr>
          <w:color w:val="auto"/>
          <w:sz w:val="20"/>
        </w:rPr>
        <w:t>RACT</w:t>
      </w:r>
      <w:proofErr w:type="spellEnd"/>
      <w:r w:rsidR="004E2B2B">
        <w:rPr>
          <w:color w:val="auto"/>
          <w:sz w:val="20"/>
        </w:rPr>
        <w:t xml:space="preserve">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300BEF25" w:rsidR="00326810" w:rsidRDefault="00326810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Technical:</w:t>
      </w:r>
      <w:r w:rsidR="00E231D2"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 xml:space="preserve">SQL, </w:t>
      </w:r>
      <w:proofErr w:type="spellStart"/>
      <w:r w:rsidR="000C38CC">
        <w:rPr>
          <w:color w:val="auto"/>
          <w:sz w:val="20"/>
        </w:rPr>
        <w:t>JReview</w:t>
      </w:r>
      <w:proofErr w:type="spellEnd"/>
      <w:r w:rsidR="000C38CC">
        <w:rPr>
          <w:color w:val="auto"/>
          <w:sz w:val="20"/>
        </w:rPr>
        <w:t>, Tableau</w:t>
      </w:r>
      <w:r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 xml:space="preserve">, </w:t>
      </w:r>
      <w:proofErr w:type="spellStart"/>
      <w:r w:rsidR="004A54FC">
        <w:rPr>
          <w:color w:val="auto"/>
          <w:sz w:val="20"/>
        </w:rPr>
        <w:t>sFTP</w:t>
      </w:r>
      <w:proofErr w:type="spellEnd"/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 xml:space="preserve">Central Laboratories, Veeva Vault, </w:t>
      </w:r>
      <w:proofErr w:type="spellStart"/>
      <w:r w:rsidR="00847841" w:rsidRPr="00847841">
        <w:rPr>
          <w:color w:val="auto"/>
          <w:sz w:val="20"/>
        </w:rPr>
        <w:t>IXRS</w:t>
      </w:r>
      <w:proofErr w:type="spellEnd"/>
      <w:r w:rsidR="00D11781">
        <w:rPr>
          <w:color w:val="auto"/>
          <w:sz w:val="20"/>
        </w:rPr>
        <w:t>, Sales Force</w:t>
      </w:r>
    </w:p>
    <w:p w14:paraId="0BFF5E0E" w14:textId="238566F1" w:rsidR="00BA430A" w:rsidRDefault="00143EC9" w:rsidP="007E4D2E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 xml:space="preserve">Clinical Trial Manager </w:t>
      </w:r>
      <w:proofErr w:type="gramStart"/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>Apr</w:t>
      </w:r>
      <w:proofErr w:type="gramEnd"/>
      <w:r w:rsidR="00620FAC">
        <w:rPr>
          <w:b w:val="0"/>
          <w:i/>
          <w:color w:val="auto"/>
          <w:sz w:val="20"/>
        </w:rPr>
        <w:t xml:space="preserve">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1FBE8ABE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 xml:space="preserve">DOCS Global </w:t>
      </w:r>
      <w:proofErr w:type="gramStart"/>
      <w:r w:rsidR="00D57775" w:rsidRPr="00E32EA0">
        <w:rPr>
          <w:i/>
          <w:color w:val="auto"/>
          <w:sz w:val="20"/>
        </w:rPr>
        <w:t>contract</w:t>
      </w:r>
      <w:r w:rsidR="000043FB">
        <w:rPr>
          <w:i/>
          <w:color w:val="auto"/>
          <w:sz w:val="20"/>
        </w:rPr>
        <w:t>)</w:t>
      </w:r>
      <w:r w:rsidR="00D57775" w:rsidRPr="00E32EA0">
        <w:rPr>
          <w:i/>
          <w:color w:val="auto"/>
          <w:sz w:val="20"/>
        </w:rPr>
        <w:t xml:space="preserve"> </w:t>
      </w:r>
      <w:r w:rsidRPr="00E32EA0">
        <w:rPr>
          <w:i/>
          <w:color w:val="auto"/>
          <w:sz w:val="20"/>
        </w:rPr>
        <w:t xml:space="preserve"> |</w:t>
      </w:r>
      <w:proofErr w:type="gramEnd"/>
      <w:r w:rsidRPr="00E32EA0">
        <w:rPr>
          <w:i/>
          <w:color w:val="auto"/>
          <w:sz w:val="20"/>
        </w:rPr>
        <w:t xml:space="preserve">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over-sight,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0B94C2C" w14:textId="550124E0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bookmarkStart w:id="0" w:name="_Hlk2984140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proofErr w:type="spellStart"/>
      <w:r w:rsidR="00724073">
        <w:rPr>
          <w:color w:val="auto"/>
          <w:sz w:val="20"/>
        </w:rPr>
        <w:t>IXRS</w:t>
      </w:r>
      <w:proofErr w:type="spellEnd"/>
      <w:r w:rsidR="00724073">
        <w:rPr>
          <w:color w:val="auto"/>
          <w:sz w:val="20"/>
        </w:rPr>
        <w:t xml:space="preserve">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proofErr w:type="spellStart"/>
      <w:r w:rsidR="009439BD">
        <w:rPr>
          <w:color w:val="auto"/>
          <w:sz w:val="20"/>
        </w:rPr>
        <w:t>DrugDev</w:t>
      </w:r>
      <w:proofErr w:type="spellEnd"/>
      <w:r w:rsidR="008C2CB2">
        <w:rPr>
          <w:color w:val="auto"/>
          <w:sz w:val="20"/>
        </w:rPr>
        <w:t xml:space="preserve"> </w:t>
      </w:r>
      <w:proofErr w:type="spellStart"/>
      <w:r w:rsidR="008C2CB2">
        <w:rPr>
          <w:color w:val="auto"/>
          <w:sz w:val="20"/>
        </w:rPr>
        <w:t>eConsent</w:t>
      </w:r>
      <w:proofErr w:type="spellEnd"/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1DC02751" w14:textId="4EA58154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683038DA" w14:textId="77777777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75C5076D" w14:textId="34CD433C" w:rsidR="007710F0" w:rsidRDefault="007710F0" w:rsidP="007710F0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F650CE">
        <w:rPr>
          <w:color w:val="auto"/>
          <w:sz w:val="20"/>
        </w:rPr>
        <w:t xml:space="preserve"> </w:t>
      </w:r>
      <w:r w:rsidR="006C602B">
        <w:rPr>
          <w:color w:val="auto"/>
          <w:sz w:val="20"/>
        </w:rPr>
        <w:t xml:space="preserve">deployment of </w:t>
      </w:r>
      <w:r w:rsidR="00F650CE">
        <w:rPr>
          <w:color w:val="auto"/>
          <w:sz w:val="20"/>
        </w:rPr>
        <w:t>central statistical monitoring</w:t>
      </w:r>
      <w:r>
        <w:rPr>
          <w:color w:val="auto"/>
          <w:sz w:val="20"/>
        </w:rPr>
        <w:t xml:space="preserve"> </w:t>
      </w:r>
      <w:r w:rsidR="00671334">
        <w:rPr>
          <w:color w:val="auto"/>
          <w:sz w:val="20"/>
        </w:rPr>
        <w:t>activities</w:t>
      </w:r>
      <w:r w:rsidR="00C2025B">
        <w:rPr>
          <w:color w:val="auto"/>
          <w:sz w:val="20"/>
        </w:rPr>
        <w:t xml:space="preserve"> </w:t>
      </w:r>
      <w:r w:rsidR="008C71DC">
        <w:rPr>
          <w:color w:val="auto"/>
          <w:sz w:val="20"/>
        </w:rPr>
        <w:t xml:space="preserve">for </w:t>
      </w:r>
      <w:r w:rsidR="00062923">
        <w:rPr>
          <w:color w:val="auto"/>
          <w:sz w:val="20"/>
        </w:rPr>
        <w:t xml:space="preserve">targeted </w:t>
      </w:r>
      <w:r w:rsidR="006C602B">
        <w:rPr>
          <w:color w:val="auto"/>
          <w:sz w:val="20"/>
        </w:rPr>
        <w:t xml:space="preserve">clinical </w:t>
      </w:r>
      <w:r w:rsidR="00062923">
        <w:rPr>
          <w:color w:val="auto"/>
          <w:sz w:val="20"/>
        </w:rPr>
        <w:t>protocols</w:t>
      </w:r>
      <w:r w:rsidR="00671334">
        <w:rPr>
          <w:color w:val="auto"/>
          <w:sz w:val="20"/>
        </w:rPr>
        <w:t>, supporting deployment activity timelines and adoption by clinical team members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contribute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</w:t>
      </w:r>
      <w:proofErr w:type="spellStart"/>
      <w:r>
        <w:rPr>
          <w:color w:val="auto"/>
          <w:sz w:val="20"/>
        </w:rPr>
        <w:t>CSM</w:t>
      </w:r>
      <w:proofErr w:type="spellEnd"/>
      <w:r>
        <w:rPr>
          <w:color w:val="auto"/>
          <w:sz w:val="20"/>
        </w:rPr>
        <w:t xml:space="preserve">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7E3498F6" w:rsidR="00275E59" w:rsidRPr="00275E59" w:rsidRDefault="00322DDE" w:rsidP="0082758D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2827CE14" w14:textId="0BD6F307" w:rsidR="00A43A6E" w:rsidRDefault="00A43A6E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Lead Clinical Research Associate</w:t>
      </w:r>
      <w:r w:rsidRPr="00397BEA">
        <w:rPr>
          <w:color w:val="auto"/>
          <w:sz w:val="20"/>
        </w:rPr>
        <w:t> 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proofErr w:type="spellStart"/>
      <w:r w:rsidR="00E50101" w:rsidRPr="001D65D0">
        <w:rPr>
          <w:color w:val="auto"/>
          <w:sz w:val="20"/>
        </w:rPr>
        <w:t>CRO</w:t>
      </w:r>
      <w:proofErr w:type="spellEnd"/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</w:t>
      </w:r>
      <w:proofErr w:type="spellStart"/>
      <w:r w:rsidR="001D65D0">
        <w:rPr>
          <w:color w:val="auto"/>
          <w:sz w:val="20"/>
        </w:rPr>
        <w:t>CRO</w:t>
      </w:r>
      <w:proofErr w:type="spellEnd"/>
      <w:r w:rsidR="001D65D0">
        <w:rPr>
          <w:color w:val="auto"/>
          <w:sz w:val="20"/>
        </w:rPr>
        <w:t xml:space="preserve">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r w:rsidR="001D65D0">
        <w:rPr>
          <w:color w:val="auto"/>
          <w:sz w:val="20"/>
        </w:rPr>
        <w:t>manage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proofErr w:type="spellStart"/>
      <w:r w:rsidR="0028334E">
        <w:rPr>
          <w:color w:val="auto"/>
          <w:sz w:val="20"/>
        </w:rPr>
        <w:t>InForm</w:t>
      </w:r>
      <w:proofErr w:type="spellEnd"/>
      <w:r w:rsidR="0028334E">
        <w:rPr>
          <w:color w:val="auto"/>
          <w:sz w:val="20"/>
        </w:rPr>
        <w:t xml:space="preserve"> </w:t>
      </w:r>
      <w:r w:rsidR="00C6775C">
        <w:rPr>
          <w:color w:val="auto"/>
          <w:sz w:val="20"/>
        </w:rPr>
        <w:t xml:space="preserve">EDC, </w:t>
      </w:r>
      <w:proofErr w:type="spellStart"/>
      <w:r w:rsidR="00C6775C">
        <w:rPr>
          <w:color w:val="auto"/>
          <w:sz w:val="20"/>
        </w:rPr>
        <w:t>IXRS</w:t>
      </w:r>
      <w:proofErr w:type="spellEnd"/>
      <w:r w:rsidR="00C6775C">
        <w:rPr>
          <w:color w:val="auto"/>
          <w:sz w:val="20"/>
        </w:rPr>
        <w:t>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r w:rsidR="0089149B">
        <w:rPr>
          <w:color w:val="auto"/>
          <w:sz w:val="20"/>
        </w:rPr>
        <w:t xml:space="preserve">enhance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Managed scope, development, timelines, and change control of novel reporting models for key internal and external study and resource </w:t>
      </w:r>
      <w:proofErr w:type="spellStart"/>
      <w:r>
        <w:rPr>
          <w:color w:val="auto"/>
          <w:sz w:val="20"/>
        </w:rPr>
        <w:t>KPIs</w:t>
      </w:r>
      <w:proofErr w:type="spellEnd"/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risk-based monitoring model process and designed and managed the development and integration of custom trigger-based applications for two global </w:t>
      </w:r>
      <w:proofErr w:type="spellStart"/>
      <w:r>
        <w:rPr>
          <w:color w:val="auto"/>
          <w:sz w:val="20"/>
        </w:rPr>
        <w:t>RBM</w:t>
      </w:r>
      <w:proofErr w:type="spellEnd"/>
      <w:r>
        <w:rPr>
          <w:color w:val="auto"/>
          <w:sz w:val="20"/>
        </w:rPr>
        <w:t xml:space="preserve">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proofErr w:type="spellStart"/>
      <w:r w:rsidR="004F49E3">
        <w:rPr>
          <w:color w:val="auto"/>
          <w:sz w:val="20"/>
        </w:rPr>
        <w:t>Infosario</w:t>
      </w:r>
      <w:proofErr w:type="spellEnd"/>
      <w:r w:rsidR="004F49E3">
        <w:rPr>
          <w:color w:val="auto"/>
          <w:sz w:val="20"/>
        </w:rPr>
        <w:t xml:space="preserve">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 xml:space="preserve"> EDC, </w:t>
      </w:r>
      <w:proofErr w:type="spellStart"/>
      <w:r>
        <w:rPr>
          <w:color w:val="auto"/>
          <w:sz w:val="20"/>
        </w:rPr>
        <w:t>CTMS</w:t>
      </w:r>
      <w:proofErr w:type="spellEnd"/>
      <w:r>
        <w:rPr>
          <w:color w:val="auto"/>
          <w:sz w:val="20"/>
        </w:rPr>
        <w:t xml:space="preserve">, ELVIS, </w:t>
      </w:r>
      <w:proofErr w:type="spellStart"/>
      <w:r>
        <w:rPr>
          <w:color w:val="auto"/>
          <w:sz w:val="20"/>
        </w:rPr>
        <w:t>IXRS</w:t>
      </w:r>
      <w:proofErr w:type="spellEnd"/>
      <w:r>
        <w:rPr>
          <w:color w:val="auto"/>
          <w:sz w:val="20"/>
        </w:rPr>
        <w:t>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1B11FE">
          <w:pPr>
            <w:pStyle w:val="SectionHeading"/>
            <w:tabs>
              <w:tab w:val="left" w:pos="7560"/>
            </w:tabs>
            <w:spacing w:before="0" w:after="8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proofErr w:type="spellStart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Neovista</w:t>
          </w:r>
          <w:proofErr w:type="spellEnd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4B3427">
          <w:pPr>
            <w:pStyle w:val="Subsection"/>
            <w:tabs>
              <w:tab w:val="left" w:pos="7560"/>
            </w:tabs>
            <w:spacing w:before="0" w:after="8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 xml:space="preserve">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494F9A">
        <w:trPr>
          <w:trHeight w:val="173"/>
        </w:trPr>
        <w:tc>
          <w:tcPr>
            <w:tcW w:w="4595" w:type="dxa"/>
            <w:shd w:val="clear" w:color="auto" w:fill="auto"/>
          </w:tcPr>
          <w:p w14:paraId="1C13A44C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494F9A">
        <w:trPr>
          <w:trHeight w:val="173"/>
        </w:trPr>
        <w:tc>
          <w:tcPr>
            <w:tcW w:w="4595" w:type="dxa"/>
            <w:shd w:val="clear" w:color="auto" w:fill="auto"/>
            <w:hideMark/>
          </w:tcPr>
          <w:p w14:paraId="7B48F419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  <w:p w14:paraId="38C94DB5" w14:textId="1682A333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</w:t>
            </w:r>
            <w:r w:rsidR="009236F0">
              <w:rPr>
                <w:color w:val="auto"/>
                <w:sz w:val="20"/>
              </w:rPr>
              <w:t>, AML</w:t>
            </w:r>
          </w:p>
        </w:tc>
        <w:tc>
          <w:tcPr>
            <w:tcW w:w="4855" w:type="dxa"/>
          </w:tcPr>
          <w:p w14:paraId="1DB6DE84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</w:tbl>
    <w:p w14:paraId="07CC6DD6" w14:textId="6C66C903" w:rsidR="006B40E0" w:rsidRPr="00397BEA" w:rsidRDefault="006B40E0" w:rsidP="006B40E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Certifications</w:t>
      </w:r>
    </w:p>
    <w:p w14:paraId="489E6F9A" w14:textId="77777777" w:rsidR="006B40E0" w:rsidRPr="00397BEA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>Certified Associate in Project Management (CAPM)</w:t>
      </w:r>
      <w:r w:rsidRPr="00397BEA">
        <w:rPr>
          <w:color w:val="auto"/>
          <w:sz w:val="20"/>
        </w:rPr>
        <w:t> | Mar 2015 | Project Management Institute (PMI)</w:t>
      </w:r>
    </w:p>
    <w:p w14:paraId="012C3E04" w14:textId="1F73D733" w:rsidR="006B40E0" w:rsidRDefault="006B40E0" w:rsidP="006B40E0">
      <w:pPr>
        <w:pStyle w:val="ListBullet"/>
        <w:numPr>
          <w:ilvl w:val="0"/>
          <w:numId w:val="0"/>
        </w:numPr>
        <w:spacing w:after="0"/>
        <w:ind w:left="144" w:hanging="144"/>
        <w:rPr>
          <w:color w:val="auto"/>
          <w:sz w:val="20"/>
        </w:rPr>
      </w:pPr>
      <w:r w:rsidRPr="00397BEA">
        <w:rPr>
          <w:b/>
          <w:color w:val="auto"/>
          <w:sz w:val="20"/>
        </w:rPr>
        <w:t xml:space="preserve">Expert </w:t>
      </w:r>
      <w:proofErr w:type="spellStart"/>
      <w:r w:rsidRPr="00397BEA">
        <w:rPr>
          <w:b/>
          <w:color w:val="auto"/>
          <w:sz w:val="20"/>
        </w:rPr>
        <w:t>GCP</w:t>
      </w:r>
      <w:proofErr w:type="spellEnd"/>
      <w:r w:rsidRPr="00397BEA">
        <w:rPr>
          <w:b/>
          <w:color w:val="auto"/>
          <w:sz w:val="20"/>
        </w:rPr>
        <w:t xml:space="preserve"> Exam for Managers &amp; Staff Interacting with Investigational Sites</w:t>
      </w:r>
      <w:r w:rsidRPr="00397BEA">
        <w:rPr>
          <w:color w:val="auto"/>
          <w:sz w:val="20"/>
        </w:rPr>
        <w:t> | Apr 2014 | Barnett</w:t>
      </w:r>
    </w:p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</w:t>
              </w:r>
              <w:proofErr w:type="spellStart"/>
              <w:r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p>
          </w:sdtContent>
        </w:sdt>
      </w:sdtContent>
    </w:sdt>
    <w:p w14:paraId="1CF948B2" w14:textId="3BE20CC9" w:rsidR="000F44D2" w:rsidRPr="00E7153D" w:rsidRDefault="00CB4571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</w:t>
              </w:r>
              <w:proofErr w:type="spellStart"/>
              <w:r w:rsidR="000F44D2" w:rsidRPr="00E7153D">
                <w:rPr>
                  <w:b w:val="0"/>
                  <w:color w:val="auto"/>
                  <w:sz w:val="20"/>
                </w:rPr>
                <w:t>BMGI</w:t>
              </w:r>
              <w:proofErr w:type="spellEnd"/>
            </w:sdtContent>
          </w:sdt>
        </w:sdtContent>
      </w:sdt>
    </w:p>
    <w:p w14:paraId="67C95BE3" w14:textId="4E3168B6" w:rsidR="00FB577A" w:rsidRPr="008C61EE" w:rsidRDefault="00FB577A" w:rsidP="008C61EE"/>
    <w:sectPr w:rsidR="00FB577A" w:rsidRPr="008C61EE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6F24AB" w14:textId="77777777" w:rsidR="00CB4571" w:rsidRDefault="00CB4571">
      <w:pPr>
        <w:spacing w:after="0"/>
      </w:pPr>
      <w:r>
        <w:separator/>
      </w:r>
    </w:p>
  </w:endnote>
  <w:endnote w:type="continuationSeparator" w:id="0">
    <w:p w14:paraId="30A3DC7E" w14:textId="77777777" w:rsidR="00CB4571" w:rsidRDefault="00CB45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4550FF57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Apr</w:t>
    </w:r>
    <w:r w:rsidR="0065288F">
      <w:rPr>
        <w:noProof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D16441" w14:textId="77777777" w:rsidR="00CB4571" w:rsidRDefault="00CB4571">
      <w:pPr>
        <w:spacing w:after="0"/>
      </w:pPr>
      <w:r>
        <w:separator/>
      </w:r>
    </w:p>
  </w:footnote>
  <w:footnote w:type="continuationSeparator" w:id="0">
    <w:p w14:paraId="65F5B2F1" w14:textId="77777777" w:rsidR="00CB4571" w:rsidRDefault="00CB45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8FA72D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8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11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2"/>
  </w:num>
  <w:num w:numId="28">
    <w:abstractNumId w:val="0"/>
  </w:num>
  <w:num w:numId="29">
    <w:abstractNumId w:val="10"/>
  </w:num>
  <w:num w:numId="30">
    <w:abstractNumId w:val="1"/>
  </w:num>
  <w:num w:numId="31">
    <w:abstractNumId w:val="3"/>
  </w:num>
  <w:num w:numId="32">
    <w:abstractNumId w:val="0"/>
  </w:num>
  <w:num w:numId="33">
    <w:abstractNumId w:val="9"/>
  </w:num>
  <w:num w:numId="34">
    <w:abstractNumId w:val="7"/>
  </w:num>
  <w:num w:numId="35">
    <w:abstractNumId w:val="5"/>
  </w:num>
  <w:num w:numId="36">
    <w:abstractNumId w:val="4"/>
  </w:num>
  <w:num w:numId="37">
    <w:abstractNumId w:val="6"/>
  </w:num>
  <w:num w:numId="38">
    <w:abstractNumId w:val="0"/>
  </w:num>
  <w:num w:numId="39">
    <w:abstractNumId w:val="0"/>
  </w:num>
  <w:num w:numId="40">
    <w:abstractNumId w:val="0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2BB"/>
    <w:rsid w:val="000025E1"/>
    <w:rsid w:val="00003674"/>
    <w:rsid w:val="000043FB"/>
    <w:rsid w:val="000071FA"/>
    <w:rsid w:val="00012BDC"/>
    <w:rsid w:val="0001616A"/>
    <w:rsid w:val="0002077C"/>
    <w:rsid w:val="00022A17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47860"/>
    <w:rsid w:val="000511E4"/>
    <w:rsid w:val="000515FF"/>
    <w:rsid w:val="00052336"/>
    <w:rsid w:val="00052950"/>
    <w:rsid w:val="0006187B"/>
    <w:rsid w:val="00061F24"/>
    <w:rsid w:val="00062923"/>
    <w:rsid w:val="0006325D"/>
    <w:rsid w:val="00063C45"/>
    <w:rsid w:val="000659D6"/>
    <w:rsid w:val="00066333"/>
    <w:rsid w:val="0006693E"/>
    <w:rsid w:val="0007009C"/>
    <w:rsid w:val="0007082F"/>
    <w:rsid w:val="00077239"/>
    <w:rsid w:val="00080A7A"/>
    <w:rsid w:val="0008566B"/>
    <w:rsid w:val="00085B86"/>
    <w:rsid w:val="00086ABE"/>
    <w:rsid w:val="00087F40"/>
    <w:rsid w:val="00092315"/>
    <w:rsid w:val="00096301"/>
    <w:rsid w:val="000969A8"/>
    <w:rsid w:val="00097CF9"/>
    <w:rsid w:val="000A73BA"/>
    <w:rsid w:val="000B0A0F"/>
    <w:rsid w:val="000B1ADD"/>
    <w:rsid w:val="000B3AE4"/>
    <w:rsid w:val="000B5AFC"/>
    <w:rsid w:val="000B6795"/>
    <w:rsid w:val="000C38CC"/>
    <w:rsid w:val="000C47D6"/>
    <w:rsid w:val="000D091E"/>
    <w:rsid w:val="000D242B"/>
    <w:rsid w:val="000D4497"/>
    <w:rsid w:val="000D4611"/>
    <w:rsid w:val="000D564D"/>
    <w:rsid w:val="000D6647"/>
    <w:rsid w:val="000E3762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4A27"/>
    <w:rsid w:val="00104E1F"/>
    <w:rsid w:val="001056FA"/>
    <w:rsid w:val="00110A21"/>
    <w:rsid w:val="00116A68"/>
    <w:rsid w:val="00122975"/>
    <w:rsid w:val="00125DF5"/>
    <w:rsid w:val="00131AFE"/>
    <w:rsid w:val="00132489"/>
    <w:rsid w:val="001325F5"/>
    <w:rsid w:val="00137E23"/>
    <w:rsid w:val="001404CA"/>
    <w:rsid w:val="00142D7F"/>
    <w:rsid w:val="001431DA"/>
    <w:rsid w:val="00143EC9"/>
    <w:rsid w:val="00145668"/>
    <w:rsid w:val="00145DAA"/>
    <w:rsid w:val="00146A90"/>
    <w:rsid w:val="001502C7"/>
    <w:rsid w:val="00151EB8"/>
    <w:rsid w:val="00155C03"/>
    <w:rsid w:val="00163DDC"/>
    <w:rsid w:val="00167D4E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79B1"/>
    <w:rsid w:val="001E7CD4"/>
    <w:rsid w:val="001F1ECA"/>
    <w:rsid w:val="001F7AB9"/>
    <w:rsid w:val="0020002C"/>
    <w:rsid w:val="00200C80"/>
    <w:rsid w:val="00203DEC"/>
    <w:rsid w:val="0020521A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35A4C"/>
    <w:rsid w:val="00241F9C"/>
    <w:rsid w:val="002461A4"/>
    <w:rsid w:val="00246A2B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16F6"/>
    <w:rsid w:val="00271EF0"/>
    <w:rsid w:val="00274267"/>
    <w:rsid w:val="00275150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D1B"/>
    <w:rsid w:val="002B3EB2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4322"/>
    <w:rsid w:val="002D513F"/>
    <w:rsid w:val="002D546D"/>
    <w:rsid w:val="002D7E2E"/>
    <w:rsid w:val="002E0C46"/>
    <w:rsid w:val="002E3AD4"/>
    <w:rsid w:val="002E40FE"/>
    <w:rsid w:val="002E477A"/>
    <w:rsid w:val="002E79DD"/>
    <w:rsid w:val="002E7C81"/>
    <w:rsid w:val="002E7CEC"/>
    <w:rsid w:val="002F4227"/>
    <w:rsid w:val="002F5319"/>
    <w:rsid w:val="002F73AC"/>
    <w:rsid w:val="002F73C4"/>
    <w:rsid w:val="002F7C4E"/>
    <w:rsid w:val="0030027A"/>
    <w:rsid w:val="003012B1"/>
    <w:rsid w:val="0030394F"/>
    <w:rsid w:val="00304385"/>
    <w:rsid w:val="003046F7"/>
    <w:rsid w:val="00304AFF"/>
    <w:rsid w:val="00304C41"/>
    <w:rsid w:val="003112A9"/>
    <w:rsid w:val="003117EB"/>
    <w:rsid w:val="00311BCA"/>
    <w:rsid w:val="003141B2"/>
    <w:rsid w:val="0031483A"/>
    <w:rsid w:val="00314F8C"/>
    <w:rsid w:val="00315B34"/>
    <w:rsid w:val="00322DDE"/>
    <w:rsid w:val="00325390"/>
    <w:rsid w:val="0032545E"/>
    <w:rsid w:val="00326810"/>
    <w:rsid w:val="00327B64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2F44"/>
    <w:rsid w:val="003933FB"/>
    <w:rsid w:val="0039675B"/>
    <w:rsid w:val="00397BEA"/>
    <w:rsid w:val="003A0A76"/>
    <w:rsid w:val="003A25C9"/>
    <w:rsid w:val="003A351F"/>
    <w:rsid w:val="003A40D4"/>
    <w:rsid w:val="003A50FA"/>
    <w:rsid w:val="003A59F9"/>
    <w:rsid w:val="003A64D5"/>
    <w:rsid w:val="003A71A2"/>
    <w:rsid w:val="003B0E03"/>
    <w:rsid w:val="003B1294"/>
    <w:rsid w:val="003B129C"/>
    <w:rsid w:val="003B21F4"/>
    <w:rsid w:val="003B39C6"/>
    <w:rsid w:val="003B5CA8"/>
    <w:rsid w:val="003B7F57"/>
    <w:rsid w:val="003C2796"/>
    <w:rsid w:val="003C2C6C"/>
    <w:rsid w:val="003C3C55"/>
    <w:rsid w:val="003C4A41"/>
    <w:rsid w:val="003C4FBB"/>
    <w:rsid w:val="003C51BF"/>
    <w:rsid w:val="003C60AD"/>
    <w:rsid w:val="003C701F"/>
    <w:rsid w:val="003C74FC"/>
    <w:rsid w:val="003D0855"/>
    <w:rsid w:val="003D38B6"/>
    <w:rsid w:val="003D55D4"/>
    <w:rsid w:val="003D680A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10B82"/>
    <w:rsid w:val="00410C60"/>
    <w:rsid w:val="004115E4"/>
    <w:rsid w:val="004117D4"/>
    <w:rsid w:val="004146BA"/>
    <w:rsid w:val="0041554E"/>
    <w:rsid w:val="004156CC"/>
    <w:rsid w:val="0041695A"/>
    <w:rsid w:val="00420CDF"/>
    <w:rsid w:val="00423406"/>
    <w:rsid w:val="00423C0C"/>
    <w:rsid w:val="004254CA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0DDB"/>
    <w:rsid w:val="00441998"/>
    <w:rsid w:val="0044215D"/>
    <w:rsid w:val="004425B0"/>
    <w:rsid w:val="00445308"/>
    <w:rsid w:val="004454E8"/>
    <w:rsid w:val="004465B2"/>
    <w:rsid w:val="004475F4"/>
    <w:rsid w:val="0045094C"/>
    <w:rsid w:val="00453401"/>
    <w:rsid w:val="00460AC8"/>
    <w:rsid w:val="00463293"/>
    <w:rsid w:val="00463587"/>
    <w:rsid w:val="00463E34"/>
    <w:rsid w:val="004660D7"/>
    <w:rsid w:val="004665CB"/>
    <w:rsid w:val="004677B5"/>
    <w:rsid w:val="00472120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42F2"/>
    <w:rsid w:val="004D4E40"/>
    <w:rsid w:val="004D542A"/>
    <w:rsid w:val="004E0B1B"/>
    <w:rsid w:val="004E2B2B"/>
    <w:rsid w:val="004E3F9A"/>
    <w:rsid w:val="004E68EC"/>
    <w:rsid w:val="004F0E9B"/>
    <w:rsid w:val="004F49E3"/>
    <w:rsid w:val="004F5E28"/>
    <w:rsid w:val="004F707D"/>
    <w:rsid w:val="0050695C"/>
    <w:rsid w:val="005111B5"/>
    <w:rsid w:val="00513946"/>
    <w:rsid w:val="00513EA7"/>
    <w:rsid w:val="0051748A"/>
    <w:rsid w:val="00523D94"/>
    <w:rsid w:val="005263BA"/>
    <w:rsid w:val="0053211E"/>
    <w:rsid w:val="005327FD"/>
    <w:rsid w:val="00534344"/>
    <w:rsid w:val="00535CEB"/>
    <w:rsid w:val="00535F0F"/>
    <w:rsid w:val="0054108D"/>
    <w:rsid w:val="00541376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36B4"/>
    <w:rsid w:val="00553DBA"/>
    <w:rsid w:val="00564B22"/>
    <w:rsid w:val="0056519E"/>
    <w:rsid w:val="00571D0A"/>
    <w:rsid w:val="00571EAB"/>
    <w:rsid w:val="005728D5"/>
    <w:rsid w:val="0057428F"/>
    <w:rsid w:val="00574845"/>
    <w:rsid w:val="00574904"/>
    <w:rsid w:val="0057576F"/>
    <w:rsid w:val="00575D7F"/>
    <w:rsid w:val="0057610C"/>
    <w:rsid w:val="00576B8A"/>
    <w:rsid w:val="00576E7A"/>
    <w:rsid w:val="005776B4"/>
    <w:rsid w:val="00580555"/>
    <w:rsid w:val="00580D26"/>
    <w:rsid w:val="00584B33"/>
    <w:rsid w:val="00586A1F"/>
    <w:rsid w:val="00591B4D"/>
    <w:rsid w:val="00593B9B"/>
    <w:rsid w:val="00594CB4"/>
    <w:rsid w:val="00594EAF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BB9"/>
    <w:rsid w:val="005C5F8A"/>
    <w:rsid w:val="005D0721"/>
    <w:rsid w:val="005D0868"/>
    <w:rsid w:val="005D2EBD"/>
    <w:rsid w:val="005D3A34"/>
    <w:rsid w:val="005D5177"/>
    <w:rsid w:val="005D5864"/>
    <w:rsid w:val="005D6871"/>
    <w:rsid w:val="005D6EB9"/>
    <w:rsid w:val="005E1951"/>
    <w:rsid w:val="005E6BE1"/>
    <w:rsid w:val="005F19AF"/>
    <w:rsid w:val="005F2AFE"/>
    <w:rsid w:val="005F3784"/>
    <w:rsid w:val="005F5CA6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61E"/>
    <w:rsid w:val="00656B68"/>
    <w:rsid w:val="00657C65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19BE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F3746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6B8C"/>
    <w:rsid w:val="007375A0"/>
    <w:rsid w:val="007413CD"/>
    <w:rsid w:val="0074439E"/>
    <w:rsid w:val="007449C7"/>
    <w:rsid w:val="007474E2"/>
    <w:rsid w:val="00747B46"/>
    <w:rsid w:val="00750147"/>
    <w:rsid w:val="00752ECB"/>
    <w:rsid w:val="00756504"/>
    <w:rsid w:val="00760281"/>
    <w:rsid w:val="00760C22"/>
    <w:rsid w:val="00761715"/>
    <w:rsid w:val="00761CDB"/>
    <w:rsid w:val="0076543F"/>
    <w:rsid w:val="00767E27"/>
    <w:rsid w:val="0077099E"/>
    <w:rsid w:val="007710F0"/>
    <w:rsid w:val="0077720F"/>
    <w:rsid w:val="00777952"/>
    <w:rsid w:val="00784AA2"/>
    <w:rsid w:val="00785DDA"/>
    <w:rsid w:val="00786918"/>
    <w:rsid w:val="00787BFA"/>
    <w:rsid w:val="00791A49"/>
    <w:rsid w:val="0079240A"/>
    <w:rsid w:val="0079248A"/>
    <w:rsid w:val="00793F8E"/>
    <w:rsid w:val="00794A65"/>
    <w:rsid w:val="00794BF8"/>
    <w:rsid w:val="007A1DD1"/>
    <w:rsid w:val="007A20AE"/>
    <w:rsid w:val="007A53A0"/>
    <w:rsid w:val="007A57EF"/>
    <w:rsid w:val="007B02BF"/>
    <w:rsid w:val="007B705C"/>
    <w:rsid w:val="007B7ED3"/>
    <w:rsid w:val="007C195B"/>
    <w:rsid w:val="007C1CAD"/>
    <w:rsid w:val="007C2CB2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1C2D"/>
    <w:rsid w:val="007E275D"/>
    <w:rsid w:val="007E3C8D"/>
    <w:rsid w:val="007E441D"/>
    <w:rsid w:val="007E4D2E"/>
    <w:rsid w:val="007E6DA2"/>
    <w:rsid w:val="007E7F85"/>
    <w:rsid w:val="007F3A5E"/>
    <w:rsid w:val="007F5449"/>
    <w:rsid w:val="007F6EE9"/>
    <w:rsid w:val="00802001"/>
    <w:rsid w:val="00802D28"/>
    <w:rsid w:val="0080397F"/>
    <w:rsid w:val="00806503"/>
    <w:rsid w:val="0081043C"/>
    <w:rsid w:val="008136BB"/>
    <w:rsid w:val="00813AC9"/>
    <w:rsid w:val="00815CC4"/>
    <w:rsid w:val="00817876"/>
    <w:rsid w:val="00821EDD"/>
    <w:rsid w:val="00824415"/>
    <w:rsid w:val="00827166"/>
    <w:rsid w:val="0082758D"/>
    <w:rsid w:val="008307B8"/>
    <w:rsid w:val="00831F7B"/>
    <w:rsid w:val="008321F1"/>
    <w:rsid w:val="00836E6A"/>
    <w:rsid w:val="008400BD"/>
    <w:rsid w:val="008454AE"/>
    <w:rsid w:val="00847841"/>
    <w:rsid w:val="00847DCE"/>
    <w:rsid w:val="00851B22"/>
    <w:rsid w:val="0085297F"/>
    <w:rsid w:val="00854EF4"/>
    <w:rsid w:val="00855122"/>
    <w:rsid w:val="008551EC"/>
    <w:rsid w:val="00855B77"/>
    <w:rsid w:val="00855BBF"/>
    <w:rsid w:val="00855FDF"/>
    <w:rsid w:val="00860D3F"/>
    <w:rsid w:val="008621E1"/>
    <w:rsid w:val="00862DCC"/>
    <w:rsid w:val="00862FB1"/>
    <w:rsid w:val="00863BBB"/>
    <w:rsid w:val="00863F3F"/>
    <w:rsid w:val="00865D35"/>
    <w:rsid w:val="00866B34"/>
    <w:rsid w:val="00875E86"/>
    <w:rsid w:val="0087758C"/>
    <w:rsid w:val="00880127"/>
    <w:rsid w:val="00884103"/>
    <w:rsid w:val="008857CC"/>
    <w:rsid w:val="00890074"/>
    <w:rsid w:val="0089149B"/>
    <w:rsid w:val="00891875"/>
    <w:rsid w:val="008921A9"/>
    <w:rsid w:val="00893D11"/>
    <w:rsid w:val="0089768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5BD6"/>
    <w:rsid w:val="008C5F52"/>
    <w:rsid w:val="008C61EE"/>
    <w:rsid w:val="008C71DC"/>
    <w:rsid w:val="008D1310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1261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4EB4"/>
    <w:rsid w:val="00915A0C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6125D"/>
    <w:rsid w:val="00962A77"/>
    <w:rsid w:val="00964D45"/>
    <w:rsid w:val="009718F1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3A81"/>
    <w:rsid w:val="009B3CEC"/>
    <w:rsid w:val="009B565D"/>
    <w:rsid w:val="009B5DDD"/>
    <w:rsid w:val="009B6179"/>
    <w:rsid w:val="009B6287"/>
    <w:rsid w:val="009C4002"/>
    <w:rsid w:val="009C4A62"/>
    <w:rsid w:val="009C51CB"/>
    <w:rsid w:val="009C5D1D"/>
    <w:rsid w:val="009C6955"/>
    <w:rsid w:val="009C72EB"/>
    <w:rsid w:val="009D1A3B"/>
    <w:rsid w:val="009D25D2"/>
    <w:rsid w:val="009D7BA6"/>
    <w:rsid w:val="009E00C8"/>
    <w:rsid w:val="009E0CFB"/>
    <w:rsid w:val="009E2C1B"/>
    <w:rsid w:val="009E4268"/>
    <w:rsid w:val="009E43C9"/>
    <w:rsid w:val="009F20EE"/>
    <w:rsid w:val="009F4974"/>
    <w:rsid w:val="00A00FFD"/>
    <w:rsid w:val="00A02A7E"/>
    <w:rsid w:val="00A043C9"/>
    <w:rsid w:val="00A050D9"/>
    <w:rsid w:val="00A05F80"/>
    <w:rsid w:val="00A0694C"/>
    <w:rsid w:val="00A1025B"/>
    <w:rsid w:val="00A10938"/>
    <w:rsid w:val="00A150B7"/>
    <w:rsid w:val="00A25DC1"/>
    <w:rsid w:val="00A26858"/>
    <w:rsid w:val="00A3206D"/>
    <w:rsid w:val="00A35261"/>
    <w:rsid w:val="00A378E6"/>
    <w:rsid w:val="00A43A6E"/>
    <w:rsid w:val="00A43BB3"/>
    <w:rsid w:val="00A43E58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44B7"/>
    <w:rsid w:val="00A648C7"/>
    <w:rsid w:val="00A659A5"/>
    <w:rsid w:val="00A664A6"/>
    <w:rsid w:val="00A66609"/>
    <w:rsid w:val="00A67061"/>
    <w:rsid w:val="00A71558"/>
    <w:rsid w:val="00A71CD3"/>
    <w:rsid w:val="00A7688E"/>
    <w:rsid w:val="00A80431"/>
    <w:rsid w:val="00A81608"/>
    <w:rsid w:val="00A81B1C"/>
    <w:rsid w:val="00A94718"/>
    <w:rsid w:val="00A967C9"/>
    <w:rsid w:val="00AA1618"/>
    <w:rsid w:val="00AA2B83"/>
    <w:rsid w:val="00AB261A"/>
    <w:rsid w:val="00AB48AD"/>
    <w:rsid w:val="00AB5EAF"/>
    <w:rsid w:val="00AB7003"/>
    <w:rsid w:val="00AC131F"/>
    <w:rsid w:val="00AC156B"/>
    <w:rsid w:val="00AC1AB4"/>
    <w:rsid w:val="00AC2085"/>
    <w:rsid w:val="00AC740E"/>
    <w:rsid w:val="00AC7CEA"/>
    <w:rsid w:val="00AD00B6"/>
    <w:rsid w:val="00AD2ADB"/>
    <w:rsid w:val="00AD3A1C"/>
    <w:rsid w:val="00AD45A0"/>
    <w:rsid w:val="00AD571E"/>
    <w:rsid w:val="00AE0C77"/>
    <w:rsid w:val="00AE3907"/>
    <w:rsid w:val="00AE6931"/>
    <w:rsid w:val="00AE7796"/>
    <w:rsid w:val="00AF09DF"/>
    <w:rsid w:val="00AF216F"/>
    <w:rsid w:val="00AF3350"/>
    <w:rsid w:val="00AF57F3"/>
    <w:rsid w:val="00AF66FF"/>
    <w:rsid w:val="00AF7932"/>
    <w:rsid w:val="00B0126C"/>
    <w:rsid w:val="00B03195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9E4"/>
    <w:rsid w:val="00B3339F"/>
    <w:rsid w:val="00B4290C"/>
    <w:rsid w:val="00B430C6"/>
    <w:rsid w:val="00B52AC4"/>
    <w:rsid w:val="00B55842"/>
    <w:rsid w:val="00B60F8B"/>
    <w:rsid w:val="00B62F7E"/>
    <w:rsid w:val="00B631A7"/>
    <w:rsid w:val="00B63C7C"/>
    <w:rsid w:val="00B63FD0"/>
    <w:rsid w:val="00B672C3"/>
    <w:rsid w:val="00B7462A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3FE6"/>
    <w:rsid w:val="00BD14B7"/>
    <w:rsid w:val="00BD4E6A"/>
    <w:rsid w:val="00BD506E"/>
    <w:rsid w:val="00BD5F7B"/>
    <w:rsid w:val="00BD6FA2"/>
    <w:rsid w:val="00BE18EE"/>
    <w:rsid w:val="00BF056B"/>
    <w:rsid w:val="00BF5CA7"/>
    <w:rsid w:val="00BF6AB9"/>
    <w:rsid w:val="00C00D0B"/>
    <w:rsid w:val="00C015DF"/>
    <w:rsid w:val="00C02211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2225"/>
    <w:rsid w:val="00C2589F"/>
    <w:rsid w:val="00C25AC2"/>
    <w:rsid w:val="00C27D24"/>
    <w:rsid w:val="00C27E4D"/>
    <w:rsid w:val="00C3049E"/>
    <w:rsid w:val="00C31B8C"/>
    <w:rsid w:val="00C33BB4"/>
    <w:rsid w:val="00C34DE1"/>
    <w:rsid w:val="00C3523E"/>
    <w:rsid w:val="00C36C38"/>
    <w:rsid w:val="00C41F35"/>
    <w:rsid w:val="00C421E4"/>
    <w:rsid w:val="00C506D4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6E6D"/>
    <w:rsid w:val="00C670D4"/>
    <w:rsid w:val="00C6775C"/>
    <w:rsid w:val="00C67AD7"/>
    <w:rsid w:val="00C70E11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6A12"/>
    <w:rsid w:val="00CB0C18"/>
    <w:rsid w:val="00CB1EB5"/>
    <w:rsid w:val="00CB2647"/>
    <w:rsid w:val="00CB37EC"/>
    <w:rsid w:val="00CB4571"/>
    <w:rsid w:val="00CD1B92"/>
    <w:rsid w:val="00CD7FE4"/>
    <w:rsid w:val="00CE0238"/>
    <w:rsid w:val="00CE1E96"/>
    <w:rsid w:val="00CE5EB1"/>
    <w:rsid w:val="00CE7382"/>
    <w:rsid w:val="00CF0D9B"/>
    <w:rsid w:val="00CF2545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20C7C"/>
    <w:rsid w:val="00D21866"/>
    <w:rsid w:val="00D246B3"/>
    <w:rsid w:val="00D27B2C"/>
    <w:rsid w:val="00D27D97"/>
    <w:rsid w:val="00D30CE7"/>
    <w:rsid w:val="00D415DE"/>
    <w:rsid w:val="00D417F3"/>
    <w:rsid w:val="00D457F4"/>
    <w:rsid w:val="00D46B1C"/>
    <w:rsid w:val="00D47E2A"/>
    <w:rsid w:val="00D571B4"/>
    <w:rsid w:val="00D57775"/>
    <w:rsid w:val="00D57E3D"/>
    <w:rsid w:val="00D628CF"/>
    <w:rsid w:val="00D6660C"/>
    <w:rsid w:val="00D668D7"/>
    <w:rsid w:val="00D74EE3"/>
    <w:rsid w:val="00D801A0"/>
    <w:rsid w:val="00D82163"/>
    <w:rsid w:val="00D82F98"/>
    <w:rsid w:val="00D835FA"/>
    <w:rsid w:val="00D8421D"/>
    <w:rsid w:val="00D9021B"/>
    <w:rsid w:val="00D92978"/>
    <w:rsid w:val="00D95BC4"/>
    <w:rsid w:val="00D964B4"/>
    <w:rsid w:val="00DA04B8"/>
    <w:rsid w:val="00DA10E3"/>
    <w:rsid w:val="00DA4278"/>
    <w:rsid w:val="00DB2053"/>
    <w:rsid w:val="00DB5CDA"/>
    <w:rsid w:val="00DB6DD2"/>
    <w:rsid w:val="00DB73F6"/>
    <w:rsid w:val="00DC0614"/>
    <w:rsid w:val="00DC208C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31D2"/>
    <w:rsid w:val="00E31DF5"/>
    <w:rsid w:val="00E32EA0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A064E"/>
    <w:rsid w:val="00EA1C83"/>
    <w:rsid w:val="00EA2907"/>
    <w:rsid w:val="00EA4CCA"/>
    <w:rsid w:val="00EA7B26"/>
    <w:rsid w:val="00EB074C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534"/>
    <w:rsid w:val="00ED3C2E"/>
    <w:rsid w:val="00EE05BB"/>
    <w:rsid w:val="00EE2F32"/>
    <w:rsid w:val="00EE30B4"/>
    <w:rsid w:val="00EF1839"/>
    <w:rsid w:val="00EF2655"/>
    <w:rsid w:val="00EF3729"/>
    <w:rsid w:val="00EF3A12"/>
    <w:rsid w:val="00EF3DE7"/>
    <w:rsid w:val="00EF5951"/>
    <w:rsid w:val="00F00DF4"/>
    <w:rsid w:val="00F01F56"/>
    <w:rsid w:val="00F0213C"/>
    <w:rsid w:val="00F03B00"/>
    <w:rsid w:val="00F03B05"/>
    <w:rsid w:val="00F1651F"/>
    <w:rsid w:val="00F2183B"/>
    <w:rsid w:val="00F227CF"/>
    <w:rsid w:val="00F23461"/>
    <w:rsid w:val="00F244D6"/>
    <w:rsid w:val="00F24B1E"/>
    <w:rsid w:val="00F2727A"/>
    <w:rsid w:val="00F3010F"/>
    <w:rsid w:val="00F36389"/>
    <w:rsid w:val="00F40E85"/>
    <w:rsid w:val="00F43B39"/>
    <w:rsid w:val="00F4481E"/>
    <w:rsid w:val="00F44B2F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7C63"/>
    <w:rsid w:val="00F97D08"/>
    <w:rsid w:val="00FA116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4755"/>
    <w:rsid w:val="00FD0123"/>
    <w:rsid w:val="00FD1331"/>
    <w:rsid w:val="00FD1AC9"/>
    <w:rsid w:val="00FD3166"/>
    <w:rsid w:val="00FD573E"/>
    <w:rsid w:val="00FD5DB4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49"/>
    <o:shapelayout v:ext="edit">
      <o:idmap v:ext="edit" data="1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4E763F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91B06"/>
    <w:rsid w:val="008A63AB"/>
    <w:rsid w:val="008A75B4"/>
    <w:rsid w:val="008D5F0E"/>
    <w:rsid w:val="008D7FFC"/>
    <w:rsid w:val="00907067"/>
    <w:rsid w:val="00941E09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802F7"/>
    <w:rsid w:val="00D96570"/>
    <w:rsid w:val="00DC222D"/>
    <w:rsid w:val="00DC2A32"/>
    <w:rsid w:val="00DD1861"/>
    <w:rsid w:val="00DD248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paragraph" w:customStyle="1" w:styleId="46474EEB2A97410EA06DFAFB6DDDF70B">
    <w:name w:val="46474EEB2A97410EA06DFAFB6DDDF70B"/>
  </w:style>
  <w:style w:type="paragraph" w:customStyle="1" w:styleId="81C18F943FED48D78F88D27597C8CC6A">
    <w:name w:val="81C18F943FED48D78F88D27597C8CC6A"/>
  </w:style>
  <w:style w:type="paragraph" w:customStyle="1" w:styleId="64C2CA3610C8431588412CF28611187F">
    <w:name w:val="64C2CA3610C8431588412CF28611187F"/>
  </w:style>
  <w:style w:type="paragraph" w:customStyle="1" w:styleId="1E1AB14FE762460CBA64BF3DBF651FCF">
    <w:name w:val="1E1AB14FE762460CBA64BF3DBF651FCF"/>
  </w:style>
  <w:style w:type="paragraph" w:customStyle="1" w:styleId="D576DEA200E4439F81B2BE70AAAA4883">
    <w:name w:val="D576DEA200E4439F81B2BE70AAAA4883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customStyle="1" w:styleId="B00A04D58B524929953CCAD294E05C80">
    <w:name w:val="B00A04D58B524929953CCAD294E05C80"/>
  </w:style>
  <w:style w:type="paragraph" w:customStyle="1" w:styleId="2133F81847544D88A6BB14BD4E27FB22">
    <w:name w:val="2133F81847544D88A6BB14BD4E27FB22"/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  <w:style w:type="paragraph" w:customStyle="1" w:styleId="F5F8D89FA9D94A49B9FE52388EF3F857">
    <w:name w:val="F5F8D89FA9D94A49B9FE52388EF3F857"/>
  </w:style>
  <w:style w:type="paragraph" w:customStyle="1" w:styleId="EE418895113143D19771C0B753C52ACD">
    <w:name w:val="EE418895113143D19771C0B753C52ACD"/>
  </w:style>
  <w:style w:type="paragraph" w:customStyle="1" w:styleId="3B32F00E10BE401CBE538367799CFF6E">
    <w:name w:val="3B32F00E10BE401CBE538367799CFF6E"/>
  </w:style>
  <w:style w:type="paragraph" w:customStyle="1" w:styleId="13BA24E867524BCCAB58DBC291A3C03B">
    <w:name w:val="13BA24E867524BCCAB58DBC291A3C03B"/>
  </w:style>
  <w:style w:type="paragraph" w:customStyle="1" w:styleId="97114DB13C2F4E6787C7BB211AD1D678">
    <w:name w:val="97114DB13C2F4E6787C7BB211AD1D678"/>
  </w:style>
  <w:style w:type="paragraph" w:customStyle="1" w:styleId="2CE84A021F2642159D6EEA1C6F5986CF">
    <w:name w:val="2CE84A021F2642159D6EEA1C6F5986CF"/>
  </w:style>
  <w:style w:type="paragraph" w:customStyle="1" w:styleId="14E2D72F53A343099929431F83A0EB73">
    <w:name w:val="14E2D72F53A343099929431F83A0EB73"/>
  </w:style>
  <w:style w:type="paragraph" w:customStyle="1" w:styleId="BBCC43E8FFE44ED38B1C562FF3B16814">
    <w:name w:val="BBCC43E8FFE44ED38B1C562FF3B16814"/>
    <w:rsid w:val="00C23882"/>
  </w:style>
  <w:style w:type="paragraph" w:customStyle="1" w:styleId="EEC776693E824A8082626CD685DFB81E">
    <w:name w:val="EEC776693E824A8082626CD685DFB81E"/>
    <w:rsid w:val="00C23882"/>
  </w:style>
  <w:style w:type="paragraph" w:customStyle="1" w:styleId="B9F3450CC9E14D9F82D05340D901143F">
    <w:name w:val="B9F3450CC9E14D9F82D05340D901143F"/>
    <w:rsid w:val="00C23882"/>
  </w:style>
  <w:style w:type="paragraph" w:customStyle="1" w:styleId="8FD28DFB23E44B2FAA3C5E0405A118B4">
    <w:name w:val="8FD28DFB23E44B2FAA3C5E0405A118B4"/>
    <w:rsid w:val="00C23882"/>
  </w:style>
  <w:style w:type="paragraph" w:customStyle="1" w:styleId="8726B05331234348948BB670A1DF1123">
    <w:name w:val="8726B05331234348948BB670A1DF1123"/>
    <w:rsid w:val="00C23882"/>
  </w:style>
  <w:style w:type="paragraph" w:customStyle="1" w:styleId="B6DBE47F57EE4E85A45D1CAF7D4DE7E9">
    <w:name w:val="B6DBE47F57EE4E85A45D1CAF7D4DE7E9"/>
    <w:rsid w:val="00C23882"/>
  </w:style>
  <w:style w:type="paragraph" w:customStyle="1" w:styleId="7259EE5932C04CD0B5B3CC0BA05B1E59">
    <w:name w:val="7259EE5932C04CD0B5B3CC0BA05B1E59"/>
    <w:rsid w:val="00C23882"/>
  </w:style>
  <w:style w:type="paragraph" w:customStyle="1" w:styleId="EB478AC7AFEF4E03B28C69D31F531CA2">
    <w:name w:val="EB478AC7AFEF4E03B28C69D31F531CA2"/>
    <w:rsid w:val="00C23882"/>
  </w:style>
  <w:style w:type="paragraph" w:customStyle="1" w:styleId="0394458452744D0296E04FDA281666DF">
    <w:name w:val="0394458452744D0296E04FDA281666DF"/>
    <w:rsid w:val="00C23882"/>
  </w:style>
  <w:style w:type="paragraph" w:customStyle="1" w:styleId="7A9BEBCC580E4E6286A62CC4718D6DB3">
    <w:name w:val="7A9BEBCC580E4E6286A62CC4718D6DB3"/>
    <w:rsid w:val="00C23882"/>
  </w:style>
  <w:style w:type="paragraph" w:customStyle="1" w:styleId="AF4AB839A01245C6BC70DC2BF43A8657">
    <w:name w:val="AF4AB839A01245C6BC70DC2BF43A8657"/>
    <w:rsid w:val="00C23882"/>
  </w:style>
  <w:style w:type="paragraph" w:customStyle="1" w:styleId="90689DC8D406482B9FA2EDA0540FB3E7">
    <w:name w:val="90689DC8D406482B9FA2EDA0540FB3E7"/>
    <w:rsid w:val="00C23882"/>
  </w:style>
  <w:style w:type="paragraph" w:customStyle="1" w:styleId="AC586AB0077F43BFBD57C45C6E05CAF8">
    <w:name w:val="AC586AB0077F43BFBD57C45C6E05CAF8"/>
    <w:rsid w:val="00C23882"/>
  </w:style>
  <w:style w:type="paragraph" w:customStyle="1" w:styleId="74FD6474F98E4A668DB1BEDD682A8C1A">
    <w:name w:val="74FD6474F98E4A668DB1BEDD682A8C1A"/>
    <w:rsid w:val="00C23882"/>
  </w:style>
  <w:style w:type="paragraph" w:customStyle="1" w:styleId="21697306146748ED8A41B5CAE059AAE0">
    <w:name w:val="21697306146748ED8A41B5CAE059AAE0"/>
    <w:rsid w:val="00C23882"/>
  </w:style>
  <w:style w:type="paragraph" w:customStyle="1" w:styleId="8F47135EDEA14D2387A02FEF590BB3BF">
    <w:name w:val="8F47135EDEA14D2387A02FEF590BB3BF"/>
    <w:rsid w:val="00C23882"/>
  </w:style>
  <w:style w:type="paragraph" w:customStyle="1" w:styleId="15D0023B1DAF44E0A7DBFDB7E7466B4D">
    <w:name w:val="15D0023B1DAF44E0A7DBFDB7E7466B4D"/>
    <w:rsid w:val="00C23882"/>
  </w:style>
  <w:style w:type="paragraph" w:customStyle="1" w:styleId="D81A279E31D04E60A43DDB01D14D45D2">
    <w:name w:val="D81A279E31D04E60A43DDB01D14D45D2"/>
    <w:rsid w:val="00C23882"/>
  </w:style>
  <w:style w:type="paragraph" w:customStyle="1" w:styleId="A328AC5EB89F4AE2B8AB030F403F8A6D">
    <w:name w:val="A328AC5EB89F4AE2B8AB030F403F8A6D"/>
    <w:rsid w:val="00C23882"/>
  </w:style>
  <w:style w:type="paragraph" w:customStyle="1" w:styleId="7E6DA347E22F4688832A552D602C865F">
    <w:name w:val="7E6DA347E22F4688832A552D602C865F"/>
    <w:rsid w:val="00C23882"/>
  </w:style>
  <w:style w:type="paragraph" w:customStyle="1" w:styleId="EC7960D0CA794418BB1654EC1673036F">
    <w:name w:val="EC7960D0CA794418BB1654EC1673036F"/>
    <w:rsid w:val="00C23882"/>
  </w:style>
  <w:style w:type="paragraph" w:customStyle="1" w:styleId="CA99C9F5DC0F4FA6B1524EA62875F7A1">
    <w:name w:val="CA99C9F5DC0F4FA6B1524EA62875F7A1"/>
    <w:rsid w:val="00C23882"/>
  </w:style>
  <w:style w:type="paragraph" w:customStyle="1" w:styleId="B4D76882AE5F4AAE9D93A3D8661F225B">
    <w:name w:val="B4D76882AE5F4AAE9D93A3D8661F225B"/>
    <w:rsid w:val="00C23882"/>
  </w:style>
  <w:style w:type="paragraph" w:customStyle="1" w:styleId="34601007D0484DC1A106A585BD0DA581">
    <w:name w:val="34601007D0484DC1A106A585BD0DA581"/>
    <w:rsid w:val="00C23882"/>
  </w:style>
  <w:style w:type="paragraph" w:customStyle="1" w:styleId="4D5B0BFE45D64D3D97F2BF60EF7C6855">
    <w:name w:val="4D5B0BFE45D64D3D97F2BF60EF7C6855"/>
    <w:rsid w:val="00C23882"/>
  </w:style>
  <w:style w:type="paragraph" w:customStyle="1" w:styleId="03D4E8041209417580C1408091D168F4">
    <w:name w:val="03D4E8041209417580C1408091D168F4"/>
    <w:rsid w:val="00C23882"/>
  </w:style>
  <w:style w:type="paragraph" w:customStyle="1" w:styleId="65690CF7073443B5897163267EEA5E40">
    <w:name w:val="65690CF7073443B5897163267EEA5E40"/>
    <w:rsid w:val="00C23882"/>
  </w:style>
  <w:style w:type="paragraph" w:customStyle="1" w:styleId="6772FE37CEE34BF08912B2931C1950B1">
    <w:name w:val="6772FE37CEE34BF08912B2931C1950B1"/>
    <w:rsid w:val="00C23882"/>
  </w:style>
  <w:style w:type="paragraph" w:customStyle="1" w:styleId="E0255C6C7D564538982DA783AE1D2371">
    <w:name w:val="E0255C6C7D564538982DA783AE1D2371"/>
    <w:rsid w:val="00C23882"/>
  </w:style>
  <w:style w:type="paragraph" w:customStyle="1" w:styleId="33B621999512401F8D3E7530FE106396">
    <w:name w:val="33B621999512401F8D3E7530FE106396"/>
    <w:rsid w:val="00C23882"/>
  </w:style>
  <w:style w:type="paragraph" w:customStyle="1" w:styleId="0645967495AC4D6CAB75113332EFF0CF">
    <w:name w:val="0645967495AC4D6CAB75113332EFF0CF"/>
    <w:rsid w:val="00C23882"/>
  </w:style>
  <w:style w:type="paragraph" w:customStyle="1" w:styleId="BE76460AF93242479C72AA88661CB07F">
    <w:name w:val="BE76460AF93242479C72AA88661CB07F"/>
    <w:rsid w:val="00C23882"/>
  </w:style>
  <w:style w:type="paragraph" w:customStyle="1" w:styleId="ECF3497CDB9D40C69DE542DBB51F08B6">
    <w:name w:val="ECF3497CDB9D40C69DE542DBB51F08B6"/>
    <w:rsid w:val="00C23882"/>
  </w:style>
  <w:style w:type="paragraph" w:customStyle="1" w:styleId="66200B80048C474489FEC9C79AFC5789">
    <w:name w:val="66200B80048C474489FEC9C79AFC5789"/>
    <w:rsid w:val="00C23882"/>
  </w:style>
  <w:style w:type="paragraph" w:customStyle="1" w:styleId="7D6C98A44873446DBF0FC64A55CB2254">
    <w:name w:val="7D6C98A44873446DBF0FC64A55CB2254"/>
    <w:rsid w:val="00C23882"/>
  </w:style>
  <w:style w:type="paragraph" w:customStyle="1" w:styleId="40B62A219F8B4AF68A34E4BE2DB45393">
    <w:name w:val="40B62A219F8B4AF68A34E4BE2DB45393"/>
    <w:rsid w:val="00C23882"/>
  </w:style>
  <w:style w:type="paragraph" w:customStyle="1" w:styleId="CB636EC9F6504E9A8B7B2DA1222ACB33">
    <w:name w:val="CB636EC9F6504E9A8B7B2DA1222ACB33"/>
    <w:rsid w:val="00C23882"/>
  </w:style>
  <w:style w:type="paragraph" w:customStyle="1" w:styleId="83F667DDB0DF4756B92FFAE5AA3C7021">
    <w:name w:val="83F667DDB0DF4756B92FFAE5AA3C7021"/>
    <w:rsid w:val="00C23882"/>
  </w:style>
  <w:style w:type="paragraph" w:customStyle="1" w:styleId="A9CE1074D16B41D0B4B477958B28915F">
    <w:name w:val="A9CE1074D16B41D0B4B477958B28915F"/>
    <w:rsid w:val="00C23882"/>
  </w:style>
  <w:style w:type="paragraph" w:customStyle="1" w:styleId="4C2FCAEC37264B7D83E90F957B392AD2">
    <w:name w:val="4C2FCAEC37264B7D83E90F957B392AD2"/>
    <w:rsid w:val="00C23882"/>
  </w:style>
  <w:style w:type="paragraph" w:customStyle="1" w:styleId="BB261BAF3BD449A4889D3FF799845F4E">
    <w:name w:val="BB261BAF3BD449A4889D3FF799845F4E"/>
    <w:rsid w:val="00C23882"/>
  </w:style>
  <w:style w:type="paragraph" w:customStyle="1" w:styleId="CA832D35A46D422CA2ED615D712E905C">
    <w:name w:val="CA832D35A46D422CA2ED615D712E905C"/>
    <w:rsid w:val="00C23882"/>
  </w:style>
  <w:style w:type="paragraph" w:customStyle="1" w:styleId="DB8C122F55B14EB794C2A0458459B88A">
    <w:name w:val="DB8C122F55B14EB794C2A0458459B88A"/>
    <w:rsid w:val="00C23882"/>
  </w:style>
  <w:style w:type="paragraph" w:customStyle="1" w:styleId="6A84B4E1478645A0852064A0A1A11B12">
    <w:name w:val="6A84B4E1478645A0852064A0A1A11B12"/>
    <w:rsid w:val="00C23882"/>
  </w:style>
  <w:style w:type="paragraph" w:customStyle="1" w:styleId="EF2C34BD6EFD448E8F828C4354FA0AB5">
    <w:name w:val="EF2C34BD6EFD448E8F828C4354FA0AB5"/>
    <w:rsid w:val="00C23882"/>
  </w:style>
  <w:style w:type="paragraph" w:customStyle="1" w:styleId="1333304BDC6D40C7B317A0E22F6F6C4E">
    <w:name w:val="1333304BDC6D40C7B317A0E22F6F6C4E"/>
    <w:rsid w:val="00C23882"/>
  </w:style>
  <w:style w:type="paragraph" w:customStyle="1" w:styleId="DE767CD2AE8140449EA9C82C9110872B">
    <w:name w:val="DE767CD2AE8140449EA9C82C9110872B"/>
    <w:rsid w:val="00C23882"/>
  </w:style>
  <w:style w:type="paragraph" w:customStyle="1" w:styleId="FA65C4E99CF841F8A83EC48E317F4225">
    <w:name w:val="FA65C4E99CF841F8A83EC48E317F4225"/>
    <w:rsid w:val="00C23882"/>
  </w:style>
  <w:style w:type="paragraph" w:customStyle="1" w:styleId="A2FE376BF29D4BF1AA0F7FB7DFA89D81">
    <w:name w:val="A2FE376BF29D4BF1AA0F7FB7DFA89D81"/>
    <w:rsid w:val="00C23882"/>
  </w:style>
  <w:style w:type="paragraph" w:customStyle="1" w:styleId="503093909540490294093751A4282D99">
    <w:name w:val="503093909540490294093751A4282D99"/>
    <w:rsid w:val="00C23882"/>
  </w:style>
  <w:style w:type="paragraph" w:customStyle="1" w:styleId="11669FECE8234723B167636F1B122227">
    <w:name w:val="11669FECE8234723B167636F1B122227"/>
    <w:rsid w:val="00C23882"/>
  </w:style>
  <w:style w:type="paragraph" w:customStyle="1" w:styleId="81A0BCFD9CD3490DBDDBE86B42D15B7C">
    <w:name w:val="81A0BCFD9CD3490DBDDBE86B42D15B7C"/>
    <w:rsid w:val="00C23882"/>
  </w:style>
  <w:style w:type="paragraph" w:customStyle="1" w:styleId="BD510DD04CC24DF3B50B9B1083951E63">
    <w:name w:val="BD510DD04CC24DF3B50B9B1083951E63"/>
    <w:rsid w:val="00C23882"/>
  </w:style>
  <w:style w:type="paragraph" w:customStyle="1" w:styleId="DD9D22D75B434865AFFD41C8132A92E3">
    <w:name w:val="DD9D22D75B434865AFFD41C8132A92E3"/>
    <w:rsid w:val="00C23882"/>
  </w:style>
  <w:style w:type="paragraph" w:customStyle="1" w:styleId="F7FF3601583C42BA8937000BAB88FDB7">
    <w:name w:val="F7FF3601583C42BA8937000BAB88FDB7"/>
    <w:rsid w:val="00C23882"/>
  </w:style>
  <w:style w:type="paragraph" w:customStyle="1" w:styleId="E38C4917EFF84A3C8A700CF441BE4D3E">
    <w:name w:val="E38C4917EFF84A3C8A700CF441BE4D3E"/>
    <w:rsid w:val="00C23882"/>
  </w:style>
  <w:style w:type="paragraph" w:customStyle="1" w:styleId="357E4B1EA18E4D0E8EDDF4C4E84C0521">
    <w:name w:val="357E4B1EA18E4D0E8EDDF4C4E84C0521"/>
    <w:rsid w:val="00C23882"/>
  </w:style>
  <w:style w:type="paragraph" w:customStyle="1" w:styleId="6C236D61D89943AEA3759CCE15E52752">
    <w:name w:val="6C236D61D89943AEA3759CCE15E52752"/>
    <w:rsid w:val="00C23882"/>
  </w:style>
  <w:style w:type="paragraph" w:customStyle="1" w:styleId="65B8AE2A5F3C42C48024605E5DFDDA7E">
    <w:name w:val="65B8AE2A5F3C42C48024605E5DFDDA7E"/>
    <w:rsid w:val="00C23882"/>
  </w:style>
  <w:style w:type="paragraph" w:customStyle="1" w:styleId="0F81DBDD68B545DFBD961920E46D77BE">
    <w:name w:val="0F81DBDD68B545DFBD961920E46D77BE"/>
    <w:rsid w:val="00C23882"/>
  </w:style>
  <w:style w:type="paragraph" w:customStyle="1" w:styleId="A0F343479BBC43FC847E373A9C05DF1C">
    <w:name w:val="A0F343479BBC43FC847E373A9C05DF1C"/>
    <w:rsid w:val="00C23882"/>
  </w:style>
  <w:style w:type="paragraph" w:customStyle="1" w:styleId="7B8BB02AC7EF4A668D99125C7D176396">
    <w:name w:val="7B8BB02AC7EF4A668D99125C7D176396"/>
    <w:rsid w:val="00C23882"/>
  </w:style>
  <w:style w:type="paragraph" w:customStyle="1" w:styleId="D7E809B78F3C465983FA2DBBB7D2EBC7">
    <w:name w:val="D7E809B78F3C465983FA2DBBB7D2EBC7"/>
    <w:rsid w:val="00C23882"/>
  </w:style>
  <w:style w:type="paragraph" w:customStyle="1" w:styleId="E8A28868E85844CCA0E8E8BFA290D05F">
    <w:name w:val="E8A28868E85844CCA0E8E8BFA290D05F"/>
    <w:rsid w:val="00C23882"/>
  </w:style>
  <w:style w:type="paragraph" w:customStyle="1" w:styleId="C857B41DDD2842289A6449ED74B2986C">
    <w:name w:val="C857B41DDD2842289A6449ED74B2986C"/>
    <w:rsid w:val="00C23882"/>
  </w:style>
  <w:style w:type="paragraph" w:customStyle="1" w:styleId="8EA3FFE0FF1148348082779CA32C6986">
    <w:name w:val="8EA3FFE0FF1148348082779CA32C6986"/>
    <w:rsid w:val="00C23882"/>
  </w:style>
  <w:style w:type="paragraph" w:customStyle="1" w:styleId="5A3604F9B8554BCB9E02EA5F869656BD">
    <w:name w:val="5A3604F9B8554BCB9E02EA5F869656BD"/>
    <w:rsid w:val="00C23882"/>
  </w:style>
  <w:style w:type="paragraph" w:customStyle="1" w:styleId="15538E3C8777423AB7985A2F3C5AB382">
    <w:name w:val="15538E3C8777423AB7985A2F3C5AB382"/>
    <w:rsid w:val="00C23882"/>
  </w:style>
  <w:style w:type="paragraph" w:customStyle="1" w:styleId="7047DBE924134259AED6A8001C6A2293">
    <w:name w:val="7047DBE924134259AED6A8001C6A2293"/>
    <w:rsid w:val="00C23882"/>
  </w:style>
  <w:style w:type="paragraph" w:customStyle="1" w:styleId="87392C6AB9E941C790E482D395CD896B">
    <w:name w:val="87392C6AB9E941C790E482D395CD896B"/>
    <w:rsid w:val="00C23882"/>
  </w:style>
  <w:style w:type="paragraph" w:customStyle="1" w:styleId="F993E65FB078488688ADC36FA67F2100">
    <w:name w:val="F993E65FB078488688ADC36FA67F2100"/>
    <w:rsid w:val="00C23882"/>
  </w:style>
  <w:style w:type="paragraph" w:customStyle="1" w:styleId="064E8AFAD46349F6B3E6ABD28A04FB7E">
    <w:name w:val="064E8AFAD46349F6B3E6ABD28A04FB7E"/>
    <w:rsid w:val="00C23882"/>
  </w:style>
  <w:style w:type="paragraph" w:customStyle="1" w:styleId="E0C204EC72D94DB29131CE4E582271F3">
    <w:name w:val="E0C204EC72D94DB29131CE4E582271F3"/>
    <w:rsid w:val="00C23882"/>
  </w:style>
  <w:style w:type="paragraph" w:customStyle="1" w:styleId="F653B6CAFCD44ED987711EE12B6B3233">
    <w:name w:val="F653B6CAFCD44ED987711EE12B6B3233"/>
    <w:rsid w:val="00C23882"/>
  </w:style>
  <w:style w:type="paragraph" w:customStyle="1" w:styleId="FF592C333CC64A0C8467C671322B6108">
    <w:name w:val="FF592C333CC64A0C8467C671322B6108"/>
    <w:rsid w:val="00A36E8E"/>
  </w:style>
  <w:style w:type="paragraph" w:customStyle="1" w:styleId="7C5D2320CAE1469E8D17EB0AF29D4E38">
    <w:name w:val="7C5D2320CAE1469E8D17EB0AF29D4E38"/>
    <w:rsid w:val="00A36E8E"/>
  </w:style>
  <w:style w:type="paragraph" w:customStyle="1" w:styleId="B1DC96B3A6AC4F23BF41C31CF5DF8844">
    <w:name w:val="B1DC96B3A6AC4F23BF41C31CF5DF8844"/>
    <w:rsid w:val="00A36E8E"/>
  </w:style>
  <w:style w:type="paragraph" w:customStyle="1" w:styleId="FFC0DCEA49844B75BE8B067A29C4ED39">
    <w:name w:val="FFC0DCEA49844B75BE8B067A29C4ED39"/>
    <w:rsid w:val="00A36E8E"/>
  </w:style>
  <w:style w:type="paragraph" w:customStyle="1" w:styleId="BB317BC8E18F4F228B57A5E1CCB841F7">
    <w:name w:val="BB317BC8E18F4F228B57A5E1CCB841F7"/>
    <w:rsid w:val="00A36E8E"/>
  </w:style>
  <w:style w:type="paragraph" w:customStyle="1" w:styleId="566EAE73628643439914A36CAF788629">
    <w:name w:val="566EAE73628643439914A36CAF788629"/>
    <w:rsid w:val="00A36E8E"/>
  </w:style>
  <w:style w:type="paragraph" w:customStyle="1" w:styleId="A7FE583680144AB3B952446EC1D2CF07">
    <w:name w:val="A7FE583680144AB3B952446EC1D2CF07"/>
    <w:rsid w:val="00A36E8E"/>
  </w:style>
  <w:style w:type="paragraph" w:customStyle="1" w:styleId="F47203D1D84F4332933A80A0C6CA6203">
    <w:name w:val="F47203D1D84F4332933A80A0C6CA6203"/>
    <w:rsid w:val="00A36E8E"/>
  </w:style>
  <w:style w:type="paragraph" w:customStyle="1" w:styleId="B41054DFE14B471DB5C23227A7D06AA3">
    <w:name w:val="B41054DFE14B471DB5C23227A7D06AA3"/>
    <w:rsid w:val="00A36E8E"/>
  </w:style>
  <w:style w:type="paragraph" w:customStyle="1" w:styleId="DF313EFC9D1C4A36AC8D1B850439749C">
    <w:name w:val="DF313EFC9D1C4A36AC8D1B850439749C"/>
    <w:rsid w:val="00A36E8E"/>
  </w:style>
  <w:style w:type="paragraph" w:customStyle="1" w:styleId="4F544B3070FA41A6B5F43D49060DDAFA">
    <w:name w:val="4F544B3070FA41A6B5F43D49060DDAFA"/>
    <w:rsid w:val="005F6019"/>
  </w:style>
  <w:style w:type="paragraph" w:customStyle="1" w:styleId="1E8B857B979E44A3B4C38F48ABBC88CB">
    <w:name w:val="1E8B857B979E44A3B4C38F48ABBC88CB"/>
    <w:rsid w:val="005F6019"/>
  </w:style>
  <w:style w:type="paragraph" w:customStyle="1" w:styleId="A659394C953140E398BED58BD186C969">
    <w:name w:val="A659394C953140E398BED58BD186C969"/>
    <w:rsid w:val="00AF0AAE"/>
  </w:style>
  <w:style w:type="paragraph" w:customStyle="1" w:styleId="7AA939AF8AA84CAFB26B4EFFD82FE5E8">
    <w:name w:val="7AA939AF8AA84CAFB26B4EFFD82FE5E8"/>
    <w:rsid w:val="00AF0AAE"/>
  </w:style>
  <w:style w:type="paragraph" w:customStyle="1" w:styleId="DD0B16C107A14ABE89CBF56F32BBD14A">
    <w:name w:val="DD0B16C107A14ABE89CBF56F32BBD14A"/>
    <w:rsid w:val="00043EE2"/>
  </w:style>
  <w:style w:type="paragraph" w:customStyle="1" w:styleId="0EC7D422E78B4E298405AFF9FB35CA1A">
    <w:name w:val="0EC7D422E78B4E298405AFF9FB35CA1A"/>
    <w:rsid w:val="00043EE2"/>
  </w:style>
  <w:style w:type="paragraph" w:customStyle="1" w:styleId="7D8D7EA93F274500AD18D4666274ADFA">
    <w:name w:val="7D8D7EA93F274500AD18D4666274ADFA"/>
    <w:rsid w:val="00043EE2"/>
  </w:style>
  <w:style w:type="paragraph" w:customStyle="1" w:styleId="B47821044C9F4FDEB4BB91F121636605">
    <w:name w:val="B47821044C9F4FDEB4BB91F121636605"/>
    <w:rsid w:val="00043EE2"/>
  </w:style>
  <w:style w:type="paragraph" w:customStyle="1" w:styleId="E3225A60FC704203B877ECC55BC8B4F4">
    <w:name w:val="E3225A60FC704203B877ECC55BC8B4F4"/>
    <w:rsid w:val="00043EE2"/>
  </w:style>
  <w:style w:type="paragraph" w:customStyle="1" w:styleId="C7376DB3669647B79017DF193FC0F252">
    <w:name w:val="C7376DB3669647B79017DF193FC0F252"/>
    <w:rsid w:val="00043EE2"/>
  </w:style>
  <w:style w:type="paragraph" w:customStyle="1" w:styleId="B01964984D5444C4B97DC2EA581400EC">
    <w:name w:val="B01964984D5444C4B97DC2EA581400EC"/>
    <w:rsid w:val="00043EE2"/>
  </w:style>
  <w:style w:type="paragraph" w:customStyle="1" w:styleId="76650F62B14C416B860CADCC882A35CE">
    <w:name w:val="76650F62B14C416B860CADCC882A35CE"/>
    <w:rsid w:val="00AF0936"/>
  </w:style>
  <w:style w:type="paragraph" w:customStyle="1" w:styleId="A7C7B59B92504EB7A8385EE48E0D8562">
    <w:name w:val="A7C7B59B92504EB7A8385EE48E0D8562"/>
    <w:rsid w:val="00BB319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Durham, NC 27703</CompanyAddress>
  <CompanyPhone>336-512-3038</CompanyPhone>
  <CompanyFax/>
  <CompanyEmail>delos001@gmail.com</CompanyEmail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FE60B4FE-4773-4861-A5BE-42691CB09A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57</TotalTime>
  <Pages>3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97</cp:revision>
  <cp:lastPrinted>2015-09-25T01:11:00Z</cp:lastPrinted>
  <dcterms:created xsi:type="dcterms:W3CDTF">2020-01-17T13:27:00Z</dcterms:created>
  <dcterms:modified xsi:type="dcterms:W3CDTF">2020-05-05T13:13:00Z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